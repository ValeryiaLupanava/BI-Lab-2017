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4E39EC" w:rsidP="0068757C">
            <w:pPr>
              <w:pStyle w:val="CompanyName"/>
            </w:pPr>
            <w:fldSimple w:instr=" DOCPROPERTY  Company  \* MERGEFORMAT ">
              <w:r w:rsidR="007C38B2">
                <w:t>EPAM Systems, RD Dep.</w:t>
              </w:r>
            </w:fldSimple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4E39EC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fldSimple w:instr=" DOCPROPERTY  Title  \* MERGEFORMAT ">
              <w:r w:rsidR="007C38B2">
                <w:t>MTN.BI.07 Oracle Relational Structures</w:t>
              </w:r>
            </w:fldSimple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68757C" w:rsidRPr="00114D08">
        <w:tc>
          <w:tcPr>
            <w:tcW w:w="851" w:type="dxa"/>
            <w:tcMar>
              <w:top w:w="57" w:type="dxa"/>
            </w:tcMar>
          </w:tcPr>
          <w:p w:rsidR="0068757C" w:rsidRDefault="0068757C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68757C" w:rsidRDefault="0068757C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status</w:t>
            </w:r>
          </w:p>
        </w:tc>
        <w:tc>
          <w:tcPr>
            <w:tcW w:w="1800" w:type="dxa"/>
            <w:tcMar>
              <w:top w:w="57" w:type="dxa"/>
            </w:tcMar>
          </w:tcPr>
          <w:p w:rsidR="0068757C" w:rsidRDefault="00B87A7F">
            <w:pPr>
              <w:pStyle w:val="TableText"/>
              <w:rPr>
                <w:rStyle w:val="Hyperlink"/>
              </w:rPr>
            </w:pPr>
            <w:r w:rsidRPr="00B87A7F">
              <w:rPr>
                <w:rStyle w:val="Hyperlink"/>
              </w:rPr>
              <w:t>Valeryia_Lupanava</w:t>
            </w:r>
          </w:p>
        </w:tc>
        <w:tc>
          <w:tcPr>
            <w:tcW w:w="1519" w:type="dxa"/>
            <w:tcMar>
              <w:top w:w="57" w:type="dxa"/>
            </w:tcMar>
          </w:tcPr>
          <w:p w:rsidR="0068757C" w:rsidRDefault="00B87A7F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02-OCT-2017</w:t>
            </w:r>
          </w:p>
        </w:tc>
        <w:tc>
          <w:tcPr>
            <w:tcW w:w="1559" w:type="dxa"/>
            <w:tcMar>
              <w:top w:w="57" w:type="dxa"/>
            </w:tcMar>
          </w:tcPr>
          <w:p w:rsidR="0068757C" w:rsidRPr="00114D08" w:rsidRDefault="0068757C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68757C" w:rsidRPr="00114D08" w:rsidRDefault="0068757C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7"/>
          <w:footerReference w:type="default" r:id="rId8"/>
          <w:headerReference w:type="first" r:id="rId9"/>
          <w:footerReference w:type="first" r:id="rId10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p w:rsidR="00B87A7F" w:rsidRDefault="00E0552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4E0FB3">
        <w:instrText xml:space="preserve"> TOC \o "1-3" \h \z </w:instrText>
      </w:r>
      <w:r>
        <w:fldChar w:fldCharType="separate"/>
      </w:r>
      <w:hyperlink w:anchor="_Toc497410702" w:history="1">
        <w:r w:rsidR="00B87A7F" w:rsidRPr="00674959">
          <w:rPr>
            <w:rStyle w:val="Hyperlink"/>
            <w:noProof/>
          </w:rPr>
          <w:t>1.</w:t>
        </w:r>
        <w:r w:rsidR="00B87A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B87A7F" w:rsidRPr="00674959">
          <w:rPr>
            <w:rStyle w:val="Hyperlink"/>
            <w:noProof/>
          </w:rPr>
          <w:t>Prerequisite Task</w:t>
        </w:r>
        <w:r w:rsidR="00B87A7F">
          <w:rPr>
            <w:noProof/>
            <w:webHidden/>
          </w:rPr>
          <w:tab/>
        </w:r>
        <w:r w:rsidR="00B87A7F">
          <w:rPr>
            <w:noProof/>
            <w:webHidden/>
          </w:rPr>
          <w:fldChar w:fldCharType="begin"/>
        </w:r>
        <w:r w:rsidR="00B87A7F">
          <w:rPr>
            <w:noProof/>
            <w:webHidden/>
          </w:rPr>
          <w:instrText xml:space="preserve"> PAGEREF _Toc497410702 \h </w:instrText>
        </w:r>
        <w:r w:rsidR="00B87A7F">
          <w:rPr>
            <w:noProof/>
            <w:webHidden/>
          </w:rPr>
        </w:r>
        <w:r w:rsidR="00B87A7F">
          <w:rPr>
            <w:noProof/>
            <w:webHidden/>
          </w:rPr>
          <w:fldChar w:fldCharType="separate"/>
        </w:r>
        <w:r w:rsidR="00B87A7F">
          <w:rPr>
            <w:noProof/>
            <w:webHidden/>
          </w:rPr>
          <w:t>3</w:t>
        </w:r>
        <w:r w:rsidR="00B87A7F">
          <w:rPr>
            <w:noProof/>
            <w:webHidden/>
          </w:rPr>
          <w:fldChar w:fldCharType="end"/>
        </w:r>
      </w:hyperlink>
    </w:p>
    <w:p w:rsidR="00B87A7F" w:rsidRDefault="00B87A7F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7410703" w:history="1">
        <w:r w:rsidRPr="0067495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Heap Organized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7410704" w:history="1">
        <w:r w:rsidRPr="00674959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Task results of task 1 – Heap Understanding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7410705" w:history="1">
        <w:r w:rsidRPr="00674959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Task Results of task 2 – Understanding Heap Table Segments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7410706" w:history="1">
        <w:r w:rsidRPr="0067495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Index Organized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7410707" w:history="1">
        <w:r w:rsidRPr="00674959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Task results of task 3: Compare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7410708" w:history="1">
        <w:r w:rsidRPr="0067495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Index Clustered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7410709" w:history="1">
        <w:r w:rsidRPr="00674959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Task result of task 4: Cluster Storage by Blocks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7410710" w:history="1">
        <w:r w:rsidRPr="00674959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Hash Clustered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7410711" w:history="1">
        <w:r w:rsidRPr="00674959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Task result of task 5: Analyses Cluster Storage by Blocks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97410712" w:history="1">
        <w:r w:rsidRPr="00674959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Row Migration*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87A7F" w:rsidRDefault="00B87A7F">
      <w:pPr>
        <w:pStyle w:val="TOC2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97410713" w:history="1">
        <w:r w:rsidRPr="00674959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74959">
          <w:rPr>
            <w:rStyle w:val="Hyperlink"/>
            <w:noProof/>
          </w:rPr>
          <w:t>Task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_Toc497410713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22DC3" w:rsidRPr="00114D08" w:rsidRDefault="00E05523" w:rsidP="005C0966">
      <w:pPr>
        <w:ind w:hanging="720"/>
      </w:pPr>
      <w:r>
        <w:fldChar w:fldCharType="end"/>
      </w:r>
    </w:p>
    <w:p w:rsidR="00222DC3" w:rsidRPr="00114D08" w:rsidRDefault="00222DC3" w:rsidP="00222DC3"/>
    <w:p w:rsidR="007C38B2" w:rsidRDefault="00222DC3" w:rsidP="007C38B2">
      <w:pPr>
        <w:pStyle w:val="Heading1"/>
      </w:pPr>
      <w:r w:rsidRPr="00114D08">
        <w:br w:type="page"/>
      </w:r>
      <w:bookmarkStart w:id="4" w:name="_Toc314577246"/>
      <w:bookmarkStart w:id="5" w:name="_Toc380676325"/>
      <w:bookmarkStart w:id="6" w:name="_Toc497410702"/>
      <w:bookmarkEnd w:id="0"/>
      <w:bookmarkEnd w:id="1"/>
      <w:bookmarkEnd w:id="2"/>
      <w:bookmarkEnd w:id="3"/>
      <w:r w:rsidR="007C38B2" w:rsidRPr="00E34204">
        <w:lastRenderedPageBreak/>
        <w:t>Prerequisite</w:t>
      </w:r>
      <w:r w:rsidR="007C38B2">
        <w:t xml:space="preserve"> Task</w:t>
      </w:r>
      <w:bookmarkEnd w:id="4"/>
      <w:bookmarkEnd w:id="5"/>
      <w:bookmarkEnd w:id="6"/>
    </w:p>
    <w:p w:rsidR="007C38B2" w:rsidRPr="00B47449" w:rsidRDefault="007C38B2" w:rsidP="007C38B2">
      <w:pPr>
        <w:pStyle w:val="BodyText"/>
      </w:pPr>
      <w:r w:rsidRPr="00B47449">
        <w:t xml:space="preserve">Connect as system </w:t>
      </w:r>
      <w:r w:rsidR="00A347A5">
        <w:t>to pluggable database pdb.</w:t>
      </w:r>
      <w:r w:rsidRPr="00B47449">
        <w:t xml:space="preserve"> Create</w:t>
      </w:r>
      <w:r w:rsidR="00A347A5">
        <w:t xml:space="preserve"> a</w:t>
      </w:r>
      <w:r w:rsidRPr="00B47449">
        <w:t xml:space="preserve"> new </w:t>
      </w:r>
      <w:r w:rsidR="00C93840" w:rsidRPr="00B47449">
        <w:t>tables</w:t>
      </w:r>
      <w:r w:rsidR="00C93840">
        <w:t xml:space="preserve">pace </w:t>
      </w:r>
      <w:r w:rsidR="00A347A5">
        <w:t>tbs_pdb_test</w:t>
      </w:r>
      <w:r w:rsidR="00C93840">
        <w:t xml:space="preserve"> with </w:t>
      </w:r>
      <w:r w:rsidR="00A347A5">
        <w:t xml:space="preserve">the </w:t>
      </w:r>
      <w:r w:rsidR="00C93840">
        <w:t>new datafile</w:t>
      </w:r>
      <w:r w:rsidRPr="00B47449">
        <w:t xml:space="preserve"> </w:t>
      </w:r>
      <w:r w:rsidR="00A347A5">
        <w:t>pdb_test</w:t>
      </w:r>
      <w:r w:rsidRPr="00B47449">
        <w:t>_001.d</w:t>
      </w:r>
      <w:r w:rsidR="00A347A5">
        <w:t>bf</w:t>
      </w:r>
      <w:r w:rsidRPr="00B47449">
        <w:t xml:space="preserve">: </w:t>
      </w:r>
    </w:p>
    <w:p w:rsidR="00A347A5" w:rsidRPr="00A347A5" w:rsidRDefault="00A347A5" w:rsidP="00A347A5">
      <w:pPr>
        <w:pStyle w:val="CodeText"/>
      </w:pPr>
      <w:bookmarkStart w:id="7" w:name="OLE_LINK3"/>
      <w:r w:rsidRPr="00A347A5">
        <w:t xml:space="preserve">CREATE TABLESPACE </w:t>
      </w:r>
      <w:bookmarkStart w:id="8" w:name="OLE_LINK1"/>
      <w:r w:rsidRPr="00A347A5">
        <w:t xml:space="preserve">TBS_PDB_TEST </w:t>
      </w:r>
      <w:bookmarkEnd w:id="8"/>
    </w:p>
    <w:p w:rsidR="00A347A5" w:rsidRPr="00A347A5" w:rsidRDefault="00A347A5" w:rsidP="00A347A5">
      <w:pPr>
        <w:pStyle w:val="CodeText"/>
      </w:pPr>
      <w:r w:rsidRPr="00A347A5">
        <w:t xml:space="preserve">    DATAFILE </w:t>
      </w:r>
    </w:p>
    <w:p w:rsidR="00A347A5" w:rsidRPr="00A347A5" w:rsidRDefault="00A347A5" w:rsidP="00A347A5">
      <w:pPr>
        <w:pStyle w:val="CodeText"/>
      </w:pPr>
      <w:r w:rsidRPr="00A347A5">
        <w:t xml:space="preserve">        'PDB_TEST_001.DBF' SIZE 104857600 AUTOEXTEND ON NEXT 20971520 </w:t>
      </w:r>
    </w:p>
    <w:p w:rsidR="00A347A5" w:rsidRPr="00A347A5" w:rsidRDefault="00A347A5" w:rsidP="00A347A5">
      <w:pPr>
        <w:pStyle w:val="CodeText"/>
      </w:pPr>
      <w:r w:rsidRPr="00A347A5">
        <w:t xml:space="preserve">    NOLOGGING </w:t>
      </w:r>
    </w:p>
    <w:p w:rsidR="00A347A5" w:rsidRPr="00A347A5" w:rsidRDefault="00A347A5" w:rsidP="00A347A5">
      <w:pPr>
        <w:pStyle w:val="CodeText"/>
      </w:pPr>
      <w:r w:rsidRPr="00A347A5">
        <w:t xml:space="preserve">    SEGMENT SPACE MANAGEMENT AUTO </w:t>
      </w:r>
    </w:p>
    <w:p w:rsidR="00A347A5" w:rsidRDefault="00A347A5" w:rsidP="00A347A5">
      <w:pPr>
        <w:pStyle w:val="CodeText"/>
      </w:pPr>
      <w:r w:rsidRPr="00A347A5">
        <w:t xml:space="preserve">    EXTENT MANAGEMENT LOCAL AUTOALLOCATE;</w:t>
      </w:r>
    </w:p>
    <w:p w:rsidR="006E75DB" w:rsidRDefault="006E75DB" w:rsidP="00A347A5">
      <w:pPr>
        <w:pStyle w:val="CodeText"/>
      </w:pPr>
    </w:p>
    <w:p w:rsidR="006E75DB" w:rsidRDefault="006E75DB" w:rsidP="006E75DB">
      <w:pPr>
        <w:pStyle w:val="CodeText"/>
        <w:ind w:left="0"/>
      </w:pPr>
      <w:r>
        <w:drawing>
          <wp:inline distT="0" distB="0" distL="0" distR="0" wp14:anchorId="638BCAD5" wp14:editId="35C49B20">
            <wp:extent cx="3810000" cy="2009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621" cy="20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AB" w:rsidRDefault="003912AB" w:rsidP="006E75DB">
      <w:pPr>
        <w:pStyle w:val="CodeText"/>
        <w:ind w:left="0"/>
      </w:pPr>
    </w:p>
    <w:p w:rsidR="003912AB" w:rsidRDefault="003912AB" w:rsidP="006E75DB">
      <w:pPr>
        <w:pStyle w:val="CodeText"/>
        <w:ind w:left="0"/>
      </w:pPr>
      <w:r>
        <w:drawing>
          <wp:inline distT="0" distB="0" distL="0" distR="0" wp14:anchorId="274B429D" wp14:editId="63E41CAF">
            <wp:extent cx="4248150" cy="28162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642" cy="28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DB" w:rsidRDefault="006E75DB" w:rsidP="006E75DB">
      <w:pPr>
        <w:pStyle w:val="CodeText"/>
        <w:ind w:left="0"/>
      </w:pPr>
    </w:p>
    <w:bookmarkEnd w:id="7"/>
    <w:p w:rsidR="007C38B2" w:rsidRPr="00B47449" w:rsidRDefault="007C38B2" w:rsidP="00A347A5">
      <w:pPr>
        <w:pStyle w:val="BodyText"/>
      </w:pPr>
      <w:r w:rsidRPr="00B47449">
        <w:t xml:space="preserve">Create </w:t>
      </w:r>
      <w:r w:rsidR="00A347A5">
        <w:t xml:space="preserve">a </w:t>
      </w:r>
      <w:r w:rsidRPr="00B47449">
        <w:t>new user:</w:t>
      </w:r>
    </w:p>
    <w:p w:rsidR="007C38B2" w:rsidRDefault="007C38B2" w:rsidP="007C38B2">
      <w:pPr>
        <w:pStyle w:val="CodeText"/>
      </w:pPr>
      <w:bookmarkStart w:id="9" w:name="OLE_LINK4"/>
      <w:bookmarkStart w:id="10" w:name="OLE_LINK5"/>
      <w:r w:rsidRPr="00B47449">
        <w:t xml:space="preserve">create user $username$ identified by </w:t>
      </w:r>
      <w:r>
        <w:t>$pwd$</w:t>
      </w:r>
      <w:r w:rsidRPr="00B47449">
        <w:t xml:space="preserve"> default tablespace tbs_</w:t>
      </w:r>
      <w:r w:rsidR="00A347A5">
        <w:t>pdb_test</w:t>
      </w:r>
      <w:r w:rsidRPr="00B47449">
        <w:t>;</w:t>
      </w:r>
    </w:p>
    <w:p w:rsidR="006E75DB" w:rsidRDefault="006E75DB" w:rsidP="006E75DB">
      <w:pPr>
        <w:pStyle w:val="CodeText"/>
        <w:ind w:left="0"/>
      </w:pPr>
    </w:p>
    <w:p w:rsidR="006E75DB" w:rsidRDefault="006E75DB" w:rsidP="006E75DB">
      <w:pPr>
        <w:pStyle w:val="CodeText"/>
        <w:ind w:left="0"/>
      </w:pPr>
      <w:r>
        <w:drawing>
          <wp:inline distT="0" distB="0" distL="0" distR="0" wp14:anchorId="4582C97C" wp14:editId="40A5439B">
            <wp:extent cx="5941695" cy="385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DB" w:rsidRDefault="006E75DB" w:rsidP="006E75DB">
      <w:pPr>
        <w:pStyle w:val="CodeText"/>
        <w:ind w:left="0"/>
      </w:pPr>
      <w:r>
        <w:drawing>
          <wp:inline distT="0" distB="0" distL="0" distR="0" wp14:anchorId="32E09D43" wp14:editId="4342DA53">
            <wp:extent cx="2133600" cy="238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DB" w:rsidRPr="00B47449" w:rsidRDefault="006E75DB" w:rsidP="006E75DB">
      <w:pPr>
        <w:pStyle w:val="CodeText"/>
        <w:ind w:left="0"/>
      </w:pPr>
    </w:p>
    <w:bookmarkEnd w:id="9"/>
    <w:bookmarkEnd w:id="10"/>
    <w:p w:rsidR="007C38B2" w:rsidRPr="00B47449" w:rsidRDefault="007C38B2" w:rsidP="007C38B2">
      <w:pPr>
        <w:pStyle w:val="BodyText"/>
      </w:pPr>
      <w:r w:rsidRPr="00B47449">
        <w:t>Grant Connect Role and Resource Role:</w:t>
      </w:r>
    </w:p>
    <w:p w:rsidR="007C38B2" w:rsidRPr="00B47449" w:rsidRDefault="007C38B2" w:rsidP="007C38B2">
      <w:pPr>
        <w:pStyle w:val="CodeText"/>
      </w:pPr>
      <w:bookmarkStart w:id="11" w:name="OLE_LINK6"/>
      <w:r w:rsidRPr="00B47449">
        <w:t>grant connect to $username$;</w:t>
      </w:r>
    </w:p>
    <w:p w:rsidR="007C38B2" w:rsidRDefault="007C38B2" w:rsidP="007C38B2">
      <w:pPr>
        <w:pStyle w:val="CodeText"/>
      </w:pPr>
      <w:bookmarkStart w:id="12" w:name="OLE_LINK2"/>
      <w:r w:rsidRPr="00B47449">
        <w:t xml:space="preserve">grant resource to </w:t>
      </w:r>
      <w:bookmarkStart w:id="13" w:name="_Hlk314574289"/>
      <w:r w:rsidRPr="00B47449">
        <w:t>$username$</w:t>
      </w:r>
      <w:bookmarkEnd w:id="13"/>
      <w:r w:rsidRPr="00B47449">
        <w:t>;</w:t>
      </w:r>
    </w:p>
    <w:bookmarkEnd w:id="12"/>
    <w:p w:rsidR="00A347A5" w:rsidRPr="00B47449" w:rsidRDefault="00A347A5" w:rsidP="00A347A5">
      <w:pPr>
        <w:pStyle w:val="CodeText"/>
      </w:pPr>
      <w:r w:rsidRPr="00B47449">
        <w:t>grant</w:t>
      </w:r>
      <w:r>
        <w:t xml:space="preserve"> dba</w:t>
      </w:r>
      <w:r w:rsidRPr="00B47449">
        <w:t xml:space="preserve"> to $username$;</w:t>
      </w:r>
    </w:p>
    <w:p w:rsidR="007C38B2" w:rsidRPr="00B47449" w:rsidRDefault="007C38B2" w:rsidP="007C38B2">
      <w:pPr>
        <w:pStyle w:val="CodeText"/>
      </w:pPr>
      <w:r w:rsidRPr="00B47449">
        <w:t>grant select on scott.dept to $username$;</w:t>
      </w:r>
    </w:p>
    <w:p w:rsidR="007C38B2" w:rsidRPr="00B47449" w:rsidRDefault="007C38B2" w:rsidP="007C38B2">
      <w:pPr>
        <w:pStyle w:val="CodeText"/>
      </w:pPr>
      <w:r w:rsidRPr="00B47449">
        <w:lastRenderedPageBreak/>
        <w:t>grant select on scott.emp to $username$;</w:t>
      </w:r>
    </w:p>
    <w:p w:rsidR="006E75DB" w:rsidRDefault="006E75DB" w:rsidP="00F633D7">
      <w:pPr>
        <w:pStyle w:val="BodyText"/>
      </w:pPr>
      <w:bookmarkStart w:id="14" w:name="_Toc314577247"/>
      <w:bookmarkStart w:id="15" w:name="_Toc380676326"/>
      <w:bookmarkEnd w:id="11"/>
    </w:p>
    <w:p w:rsidR="006E75DB" w:rsidRDefault="006E75DB" w:rsidP="00F633D7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5CF9728F" wp14:editId="2218F2AB">
            <wp:extent cx="2971800" cy="1266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5DB">
        <w:rPr>
          <w:noProof/>
        </w:rPr>
        <w:t xml:space="preserve"> </w:t>
      </w:r>
    </w:p>
    <w:p w:rsidR="006E75DB" w:rsidRDefault="006E75DB" w:rsidP="00F633D7">
      <w:pPr>
        <w:pStyle w:val="BodyText"/>
      </w:pPr>
      <w:r>
        <w:rPr>
          <w:noProof/>
        </w:rPr>
        <w:drawing>
          <wp:inline distT="0" distB="0" distL="0" distR="0" wp14:anchorId="57B8D255" wp14:editId="6869EE81">
            <wp:extent cx="819150" cy="12924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716" cy="13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C8" w:rsidRDefault="004F6EC8" w:rsidP="00F633D7">
      <w:pPr>
        <w:pStyle w:val="BodyText"/>
      </w:pPr>
      <w:r>
        <w:rPr>
          <w:noProof/>
        </w:rPr>
        <w:drawing>
          <wp:inline distT="0" distB="0" distL="0" distR="0" wp14:anchorId="4C92A20A" wp14:editId="7660001D">
            <wp:extent cx="5941695" cy="320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24C" w:rsidRDefault="0036324C">
      <w:pPr>
        <w:widowControl/>
        <w:spacing w:line="240" w:lineRule="auto"/>
      </w:pPr>
      <w:r>
        <w:br w:type="page"/>
      </w:r>
    </w:p>
    <w:p w:rsidR="007C38B2" w:rsidRPr="0081747B" w:rsidRDefault="007C38B2" w:rsidP="007C38B2">
      <w:pPr>
        <w:pStyle w:val="Heading1"/>
      </w:pPr>
      <w:bookmarkStart w:id="16" w:name="_Toc497410703"/>
      <w:r w:rsidRPr="001C5235">
        <w:lastRenderedPageBreak/>
        <w:t xml:space="preserve">Heap </w:t>
      </w:r>
      <w:r w:rsidRPr="00E34204">
        <w:t>Organized</w:t>
      </w:r>
      <w:r w:rsidRPr="001C5235">
        <w:t xml:space="preserve"> Tables</w:t>
      </w:r>
      <w:bookmarkEnd w:id="14"/>
      <w:bookmarkEnd w:id="15"/>
      <w:bookmarkEnd w:id="16"/>
    </w:p>
    <w:p w:rsidR="007C38B2" w:rsidRPr="00A752F9" w:rsidRDefault="00843428" w:rsidP="007C38B2">
      <w:pPr>
        <w:pStyle w:val="Heading2"/>
      </w:pPr>
      <w:bookmarkStart w:id="17" w:name="_Toc314577248"/>
      <w:bookmarkStart w:id="18" w:name="_Toc380676327"/>
      <w:bookmarkStart w:id="19" w:name="_Toc497410704"/>
      <w:r w:rsidRPr="00E34204">
        <w:t xml:space="preserve">Task </w:t>
      </w:r>
      <w:r w:rsidR="00B42606">
        <w:t>r</w:t>
      </w:r>
      <w:r w:rsidRPr="00E34204">
        <w:t>esults</w:t>
      </w:r>
      <w:r>
        <w:t xml:space="preserve"> of t</w:t>
      </w:r>
      <w:r w:rsidR="007C38B2">
        <w:t xml:space="preserve">ask 1 – </w:t>
      </w:r>
      <w:r w:rsidR="007C38B2" w:rsidRPr="00E34204">
        <w:t>Heap</w:t>
      </w:r>
      <w:r w:rsidR="007C38B2">
        <w:t xml:space="preserve"> Understanding</w:t>
      </w:r>
      <w:bookmarkEnd w:id="17"/>
      <w:bookmarkEnd w:id="18"/>
      <w:bookmarkEnd w:id="19"/>
    </w:p>
    <w:p w:rsidR="007C38B2" w:rsidRDefault="007C38B2" w:rsidP="007C38B2">
      <w:pPr>
        <w:pStyle w:val="BodyText"/>
      </w:pPr>
      <w:r>
        <w:t>Step 1:</w:t>
      </w:r>
    </w:p>
    <w:p w:rsidR="007C38B2" w:rsidRPr="00C148D3" w:rsidRDefault="007C38B2" w:rsidP="007C38B2">
      <w:pPr>
        <w:pStyle w:val="CodeText"/>
        <w:rPr>
          <w:lang w:eastAsia="ru-RU"/>
        </w:rPr>
      </w:pPr>
      <w:r w:rsidRPr="00C148D3">
        <w:rPr>
          <w:lang w:eastAsia="ru-RU"/>
        </w:rPr>
        <w:t>create table t</w:t>
      </w:r>
    </w:p>
    <w:p w:rsidR="007C38B2" w:rsidRPr="00C148D3" w:rsidRDefault="007C38B2" w:rsidP="007C38B2">
      <w:pPr>
        <w:pStyle w:val="CodeText"/>
        <w:rPr>
          <w:lang w:eastAsia="ru-RU"/>
        </w:rPr>
      </w:pPr>
      <w:r w:rsidRPr="00C148D3">
        <w:rPr>
          <w:lang w:eastAsia="ru-RU"/>
        </w:rPr>
        <w:t xml:space="preserve">  ( a int,</w:t>
      </w:r>
    </w:p>
    <w:p w:rsidR="007C38B2" w:rsidRPr="00C148D3" w:rsidRDefault="007C38B2" w:rsidP="007C38B2">
      <w:pPr>
        <w:pStyle w:val="CodeText"/>
        <w:rPr>
          <w:lang w:eastAsia="ru-RU"/>
        </w:rPr>
      </w:pPr>
      <w:r w:rsidRPr="00C148D3">
        <w:rPr>
          <w:lang w:eastAsia="ru-RU"/>
        </w:rPr>
        <w:t xml:space="preserve">    b varchar2(4000) default rpad('*',4000,'*'),</w:t>
      </w:r>
    </w:p>
    <w:p w:rsidR="007C38B2" w:rsidRPr="00C148D3" w:rsidRDefault="007C38B2" w:rsidP="007C38B2">
      <w:pPr>
        <w:pStyle w:val="CodeText"/>
        <w:rPr>
          <w:lang w:eastAsia="ru-RU"/>
        </w:rPr>
      </w:pPr>
      <w:r w:rsidRPr="00C148D3">
        <w:rPr>
          <w:lang w:eastAsia="ru-RU"/>
        </w:rPr>
        <w:t xml:space="preserve">    c varchar2(3000) default rpad('*',3000,'*')</w:t>
      </w:r>
    </w:p>
    <w:p w:rsidR="007C38B2" w:rsidRDefault="007C38B2" w:rsidP="004F6EC8">
      <w:pPr>
        <w:pStyle w:val="CodeText"/>
        <w:rPr>
          <w:lang w:eastAsia="ru-RU"/>
        </w:rPr>
      </w:pPr>
      <w:r w:rsidRPr="00C148D3">
        <w:rPr>
          <w:lang w:eastAsia="ru-RU"/>
        </w:rPr>
        <w:t xml:space="preserve">   )</w:t>
      </w:r>
      <w:r w:rsidR="004F6EC8">
        <w:rPr>
          <w:lang w:eastAsia="ru-RU"/>
        </w:rPr>
        <w:t>;</w:t>
      </w:r>
    </w:p>
    <w:p w:rsidR="004F6EC8" w:rsidRDefault="004F6EC8" w:rsidP="004F6EC8">
      <w:pPr>
        <w:pStyle w:val="CodeText"/>
        <w:rPr>
          <w:lang w:eastAsia="ru-RU"/>
        </w:rPr>
      </w:pPr>
    </w:p>
    <w:p w:rsidR="004F6EC8" w:rsidRDefault="004F6EC8" w:rsidP="004F6EC8">
      <w:pPr>
        <w:pStyle w:val="CodeText"/>
        <w:ind w:left="0"/>
        <w:rPr>
          <w:lang w:eastAsia="ru-RU"/>
        </w:rPr>
      </w:pPr>
      <w:r>
        <w:drawing>
          <wp:inline distT="0" distB="0" distL="0" distR="0" wp14:anchorId="6A62D3DC" wp14:editId="092C8DFE">
            <wp:extent cx="3705225" cy="2228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C8" w:rsidRDefault="004F6EC8" w:rsidP="004F6EC8">
      <w:pPr>
        <w:pStyle w:val="CodeText"/>
        <w:ind w:left="0"/>
        <w:rPr>
          <w:lang w:eastAsia="ru-RU"/>
        </w:rPr>
      </w:pPr>
    </w:p>
    <w:p w:rsidR="00985189" w:rsidRDefault="00985189" w:rsidP="004F6EC8">
      <w:pPr>
        <w:pStyle w:val="CodeText"/>
        <w:ind w:left="0"/>
        <w:rPr>
          <w:b/>
          <w:sz w:val="24"/>
          <w:szCs w:val="24"/>
          <w:lang w:val="ru-RU" w:eastAsia="ru-RU"/>
        </w:rPr>
      </w:pPr>
      <w:r w:rsidRPr="00985189">
        <w:rPr>
          <w:b/>
          <w:sz w:val="24"/>
          <w:szCs w:val="24"/>
          <w:lang w:val="ru-RU" w:eastAsia="ru-RU"/>
        </w:rPr>
        <w:t>Создали таблицу с тремя колонками. В первой ПК, в остальных символы «*».</w:t>
      </w:r>
      <w:r>
        <w:rPr>
          <w:b/>
          <w:sz w:val="24"/>
          <w:szCs w:val="24"/>
          <w:lang w:val="ru-RU" w:eastAsia="ru-RU"/>
        </w:rPr>
        <w:t xml:space="preserve"> По дефолту во вторую и третью колонки записываюся «*» в количестве 4000 и 3000 тысячи символов соответственно.</w:t>
      </w:r>
      <w:r w:rsidRPr="00985189">
        <w:rPr>
          <w:b/>
          <w:sz w:val="24"/>
          <w:szCs w:val="24"/>
          <w:lang w:val="ru-RU" w:eastAsia="ru-RU"/>
        </w:rPr>
        <w:t xml:space="preserve"> </w:t>
      </w:r>
    </w:p>
    <w:p w:rsidR="00985189" w:rsidRPr="00985189" w:rsidRDefault="00985189" w:rsidP="004F6EC8">
      <w:pPr>
        <w:pStyle w:val="CodeText"/>
        <w:ind w:left="0"/>
        <w:rPr>
          <w:b/>
          <w:sz w:val="24"/>
          <w:szCs w:val="24"/>
          <w:lang w:val="ru-RU" w:eastAsia="ru-RU"/>
        </w:rPr>
      </w:pPr>
    </w:p>
    <w:p w:rsidR="007C38B2" w:rsidRPr="00985189" w:rsidRDefault="007C38B2" w:rsidP="007C38B2">
      <w:pPr>
        <w:pStyle w:val="BodyText"/>
        <w:rPr>
          <w:lang w:val="ru-RU"/>
        </w:rPr>
      </w:pPr>
      <w:r>
        <w:t>Step</w:t>
      </w:r>
      <w:r w:rsidRPr="00985189">
        <w:rPr>
          <w:lang w:val="ru-RU"/>
        </w:rPr>
        <w:t xml:space="preserve"> 2:</w:t>
      </w:r>
    </w:p>
    <w:p w:rsidR="007C38B2" w:rsidRPr="00E34204" w:rsidRDefault="007C38B2" w:rsidP="007C38B2">
      <w:pPr>
        <w:pStyle w:val="CodeText"/>
      </w:pPr>
      <w:r w:rsidRPr="00E34204">
        <w:t>insert into t (a) values ( 1);</w:t>
      </w:r>
    </w:p>
    <w:p w:rsidR="007C38B2" w:rsidRPr="00E34204" w:rsidRDefault="007C38B2" w:rsidP="007C38B2">
      <w:pPr>
        <w:pStyle w:val="CodeText"/>
      </w:pPr>
      <w:r w:rsidRPr="00E34204">
        <w:t>insert into t (a) values ( 2);</w:t>
      </w:r>
    </w:p>
    <w:p w:rsidR="007C38B2" w:rsidRPr="00E34204" w:rsidRDefault="007C38B2" w:rsidP="007C38B2">
      <w:pPr>
        <w:pStyle w:val="CodeText"/>
      </w:pPr>
      <w:r w:rsidRPr="00E34204">
        <w:t>insert into t (a) values ( 3);</w:t>
      </w:r>
    </w:p>
    <w:p w:rsidR="007C38B2" w:rsidRPr="00E34204" w:rsidRDefault="007C38B2" w:rsidP="007C38B2">
      <w:pPr>
        <w:pStyle w:val="CodeText"/>
      </w:pPr>
      <w:r w:rsidRPr="00E34204">
        <w:t>commit;</w:t>
      </w:r>
    </w:p>
    <w:p w:rsidR="007C38B2" w:rsidRPr="00E34204" w:rsidRDefault="007C38B2" w:rsidP="007C38B2">
      <w:pPr>
        <w:pStyle w:val="CodeText"/>
      </w:pPr>
      <w:r w:rsidRPr="00E34204">
        <w:t>delete from t where a = 2 ;</w:t>
      </w:r>
    </w:p>
    <w:p w:rsidR="007C38B2" w:rsidRPr="00E34204" w:rsidRDefault="007C38B2" w:rsidP="007C38B2">
      <w:pPr>
        <w:pStyle w:val="CodeText"/>
      </w:pPr>
      <w:r w:rsidRPr="00E34204">
        <w:t>commit;</w:t>
      </w:r>
    </w:p>
    <w:p w:rsidR="007C38B2" w:rsidRPr="00E34204" w:rsidRDefault="007C38B2" w:rsidP="007C38B2">
      <w:pPr>
        <w:pStyle w:val="CodeText"/>
      </w:pPr>
      <w:r w:rsidRPr="00E34204">
        <w:t>insert into t (a) values ( 4);</w:t>
      </w:r>
    </w:p>
    <w:p w:rsidR="007C38B2" w:rsidRPr="00E34204" w:rsidRDefault="007C38B2" w:rsidP="007C38B2">
      <w:pPr>
        <w:pStyle w:val="CodeText"/>
      </w:pPr>
      <w:r w:rsidRPr="00E34204">
        <w:t>commit;</w:t>
      </w:r>
    </w:p>
    <w:p w:rsidR="00843428" w:rsidRDefault="00843428" w:rsidP="007C38B2">
      <w:pPr>
        <w:pStyle w:val="BodyText"/>
      </w:pPr>
    </w:p>
    <w:p w:rsidR="00843428" w:rsidRDefault="00843428" w:rsidP="007C38B2">
      <w:pPr>
        <w:pStyle w:val="BodyText"/>
      </w:pPr>
      <w:r>
        <w:rPr>
          <w:noProof/>
        </w:rPr>
        <w:drawing>
          <wp:inline distT="0" distB="0" distL="0" distR="0" wp14:anchorId="4B72084D" wp14:editId="066F4AE7">
            <wp:extent cx="2828925" cy="1400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8" w:rsidRDefault="00843428" w:rsidP="007C38B2">
      <w:pPr>
        <w:pStyle w:val="BodyText"/>
      </w:pPr>
      <w:r>
        <w:rPr>
          <w:noProof/>
        </w:rPr>
        <w:lastRenderedPageBreak/>
        <w:drawing>
          <wp:inline distT="0" distB="0" distL="0" distR="0" wp14:anchorId="1B172EEF" wp14:editId="7AC92414">
            <wp:extent cx="2943225" cy="1733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8" w:rsidRPr="00985189" w:rsidRDefault="00985189" w:rsidP="00985189">
      <w:pPr>
        <w:pStyle w:val="BodyText"/>
        <w:rPr>
          <w:lang w:val="ru-RU"/>
        </w:rPr>
      </w:pPr>
      <w:r>
        <w:rPr>
          <w:b/>
          <w:sz w:val="24"/>
          <w:szCs w:val="24"/>
          <w:lang w:val="ru-RU" w:eastAsia="ru-RU"/>
        </w:rPr>
        <w:t>Затем вставили в</w:t>
      </w:r>
      <w:r w:rsidRPr="00985189">
        <w:rPr>
          <w:b/>
          <w:sz w:val="24"/>
          <w:szCs w:val="24"/>
          <w:lang w:val="ru-RU" w:eastAsia="ru-RU"/>
        </w:rPr>
        <w:t xml:space="preserve"> таблицу </w:t>
      </w:r>
      <w:r>
        <w:rPr>
          <w:b/>
          <w:sz w:val="24"/>
          <w:szCs w:val="24"/>
          <w:lang w:val="ru-RU" w:eastAsia="ru-RU"/>
        </w:rPr>
        <w:t>первую строку с ПК, равным 1 и проверили значения</w:t>
      </w:r>
      <w:r w:rsidRPr="00985189">
        <w:rPr>
          <w:b/>
          <w:sz w:val="24"/>
          <w:szCs w:val="24"/>
          <w:lang w:val="ru-RU" w:eastAsia="ru-RU"/>
        </w:rPr>
        <w:t>.</w:t>
      </w:r>
    </w:p>
    <w:p w:rsidR="00843428" w:rsidRDefault="00843428" w:rsidP="007C38B2">
      <w:pPr>
        <w:pStyle w:val="BodyText"/>
      </w:pPr>
      <w:r>
        <w:rPr>
          <w:noProof/>
        </w:rPr>
        <w:drawing>
          <wp:inline distT="0" distB="0" distL="0" distR="0" wp14:anchorId="1F3FB23C" wp14:editId="08D370C9">
            <wp:extent cx="2743200" cy="28544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5671" cy="28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8" w:rsidRDefault="00843428" w:rsidP="007C38B2">
      <w:pPr>
        <w:pStyle w:val="BodyText"/>
      </w:pPr>
      <w:r>
        <w:rPr>
          <w:noProof/>
        </w:rPr>
        <w:drawing>
          <wp:inline distT="0" distB="0" distL="0" distR="0" wp14:anchorId="04B834FF" wp14:editId="08B5F2B4">
            <wp:extent cx="3543300" cy="20997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142" cy="2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89" w:rsidRPr="00985189" w:rsidRDefault="00985189" w:rsidP="00985189">
      <w:pPr>
        <w:pStyle w:val="BodyText"/>
        <w:rPr>
          <w:lang w:val="ru-RU"/>
        </w:rPr>
      </w:pPr>
      <w:r>
        <w:rPr>
          <w:b/>
          <w:sz w:val="24"/>
          <w:szCs w:val="24"/>
          <w:lang w:val="ru-RU" w:eastAsia="ru-RU"/>
        </w:rPr>
        <w:t>Затем вставили в</w:t>
      </w:r>
      <w:r w:rsidRPr="00985189">
        <w:rPr>
          <w:b/>
          <w:sz w:val="24"/>
          <w:szCs w:val="24"/>
          <w:lang w:val="ru-RU" w:eastAsia="ru-RU"/>
        </w:rPr>
        <w:t xml:space="preserve"> таблицу </w:t>
      </w:r>
      <w:r>
        <w:rPr>
          <w:b/>
          <w:sz w:val="24"/>
          <w:szCs w:val="24"/>
          <w:lang w:val="ru-RU" w:eastAsia="ru-RU"/>
        </w:rPr>
        <w:t>еще две строки с ПК, равными 2 и 3 соответственно и проверили значения</w:t>
      </w:r>
      <w:r w:rsidRPr="00985189">
        <w:rPr>
          <w:b/>
          <w:sz w:val="24"/>
          <w:szCs w:val="24"/>
          <w:lang w:val="ru-RU" w:eastAsia="ru-RU"/>
        </w:rPr>
        <w:t>.</w:t>
      </w:r>
      <w:r>
        <w:rPr>
          <w:b/>
          <w:sz w:val="24"/>
          <w:szCs w:val="24"/>
          <w:lang w:val="ru-RU" w:eastAsia="ru-RU"/>
        </w:rPr>
        <w:t xml:space="preserve"> Выполнили коммит, чтобы изменения сохранились.</w:t>
      </w:r>
    </w:p>
    <w:p w:rsidR="00985189" w:rsidRPr="00985189" w:rsidRDefault="00985189" w:rsidP="007C38B2">
      <w:pPr>
        <w:pStyle w:val="BodyText"/>
        <w:rPr>
          <w:lang w:val="ru-RU"/>
        </w:rPr>
      </w:pPr>
    </w:p>
    <w:p w:rsidR="00843428" w:rsidRDefault="00843428" w:rsidP="007C38B2">
      <w:pPr>
        <w:pStyle w:val="BodyText"/>
      </w:pPr>
      <w:r>
        <w:rPr>
          <w:noProof/>
        </w:rPr>
        <w:lastRenderedPageBreak/>
        <w:drawing>
          <wp:inline distT="0" distB="0" distL="0" distR="0" wp14:anchorId="0B31C853" wp14:editId="7486AB02">
            <wp:extent cx="2876550" cy="106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8" w:rsidRDefault="00843428" w:rsidP="007C38B2">
      <w:pPr>
        <w:pStyle w:val="BodyText"/>
      </w:pPr>
      <w:r>
        <w:rPr>
          <w:noProof/>
        </w:rPr>
        <w:drawing>
          <wp:inline distT="0" distB="0" distL="0" distR="0" wp14:anchorId="6270AE53" wp14:editId="489F5268">
            <wp:extent cx="3286125" cy="1952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89" w:rsidRPr="00985189" w:rsidRDefault="00985189" w:rsidP="00985189">
      <w:pPr>
        <w:pStyle w:val="BodyText"/>
        <w:rPr>
          <w:lang w:val="ru-RU"/>
        </w:rPr>
      </w:pPr>
      <w:r>
        <w:rPr>
          <w:b/>
          <w:sz w:val="24"/>
          <w:szCs w:val="24"/>
          <w:lang w:val="ru-RU" w:eastAsia="ru-RU"/>
        </w:rPr>
        <w:t>Затем удалили в</w:t>
      </w:r>
      <w:r w:rsidRPr="00985189">
        <w:rPr>
          <w:b/>
          <w:sz w:val="24"/>
          <w:szCs w:val="24"/>
          <w:lang w:val="ru-RU" w:eastAsia="ru-RU"/>
        </w:rPr>
        <w:t xml:space="preserve"> таблиц</w:t>
      </w:r>
      <w:r>
        <w:rPr>
          <w:b/>
          <w:sz w:val="24"/>
          <w:szCs w:val="24"/>
          <w:lang w:val="ru-RU" w:eastAsia="ru-RU"/>
        </w:rPr>
        <w:t>е</w:t>
      </w:r>
      <w:r w:rsidRPr="00985189">
        <w:rPr>
          <w:b/>
          <w:sz w:val="24"/>
          <w:szCs w:val="24"/>
          <w:lang w:val="ru-RU" w:eastAsia="ru-RU"/>
        </w:rPr>
        <w:t xml:space="preserve"> </w:t>
      </w:r>
      <w:r>
        <w:rPr>
          <w:b/>
          <w:sz w:val="24"/>
          <w:szCs w:val="24"/>
          <w:lang w:val="ru-RU" w:eastAsia="ru-RU"/>
        </w:rPr>
        <w:t>строку с ПК, равным 2 и проверили значения</w:t>
      </w:r>
      <w:r w:rsidRPr="00985189">
        <w:rPr>
          <w:b/>
          <w:sz w:val="24"/>
          <w:szCs w:val="24"/>
          <w:lang w:val="ru-RU" w:eastAsia="ru-RU"/>
        </w:rPr>
        <w:t>.</w:t>
      </w:r>
      <w:r>
        <w:rPr>
          <w:b/>
          <w:sz w:val="24"/>
          <w:szCs w:val="24"/>
          <w:lang w:val="ru-RU" w:eastAsia="ru-RU"/>
        </w:rPr>
        <w:t xml:space="preserve"> Выполнили коммит, чтобы изменения сохранились.</w:t>
      </w:r>
    </w:p>
    <w:p w:rsidR="00843428" w:rsidRPr="00985189" w:rsidRDefault="00843428" w:rsidP="007C38B2">
      <w:pPr>
        <w:pStyle w:val="BodyText"/>
        <w:rPr>
          <w:lang w:val="ru-RU"/>
        </w:rPr>
      </w:pPr>
    </w:p>
    <w:p w:rsidR="00843428" w:rsidRDefault="00843428" w:rsidP="007C38B2">
      <w:pPr>
        <w:pStyle w:val="BodyText"/>
      </w:pPr>
      <w:r>
        <w:rPr>
          <w:noProof/>
        </w:rPr>
        <w:drawing>
          <wp:inline distT="0" distB="0" distL="0" distR="0" wp14:anchorId="55408E0C" wp14:editId="657DF58C">
            <wp:extent cx="2819400" cy="1133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428" w:rsidRDefault="00843428" w:rsidP="007C38B2">
      <w:pPr>
        <w:pStyle w:val="BodyText"/>
      </w:pPr>
      <w:r>
        <w:rPr>
          <w:noProof/>
        </w:rPr>
        <w:drawing>
          <wp:inline distT="0" distB="0" distL="0" distR="0" wp14:anchorId="6C975A29" wp14:editId="3160709F">
            <wp:extent cx="3086100" cy="2105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89" w:rsidRPr="00985189" w:rsidRDefault="00985189" w:rsidP="00985189">
      <w:pPr>
        <w:pStyle w:val="BodyText"/>
        <w:rPr>
          <w:lang w:val="ru-RU"/>
        </w:rPr>
      </w:pPr>
      <w:r>
        <w:rPr>
          <w:b/>
          <w:sz w:val="24"/>
          <w:szCs w:val="24"/>
          <w:lang w:val="ru-RU" w:eastAsia="ru-RU"/>
        </w:rPr>
        <w:t>Затем вставили в</w:t>
      </w:r>
      <w:r w:rsidRPr="00985189">
        <w:rPr>
          <w:b/>
          <w:sz w:val="24"/>
          <w:szCs w:val="24"/>
          <w:lang w:val="ru-RU" w:eastAsia="ru-RU"/>
        </w:rPr>
        <w:t xml:space="preserve"> таблиц</w:t>
      </w:r>
      <w:r>
        <w:rPr>
          <w:b/>
          <w:sz w:val="24"/>
          <w:szCs w:val="24"/>
          <w:lang w:val="ru-RU" w:eastAsia="ru-RU"/>
        </w:rPr>
        <w:t>е</w:t>
      </w:r>
      <w:r w:rsidRPr="00985189">
        <w:rPr>
          <w:b/>
          <w:sz w:val="24"/>
          <w:szCs w:val="24"/>
          <w:lang w:val="ru-RU" w:eastAsia="ru-RU"/>
        </w:rPr>
        <w:t xml:space="preserve"> </w:t>
      </w:r>
      <w:r>
        <w:rPr>
          <w:b/>
          <w:sz w:val="24"/>
          <w:szCs w:val="24"/>
          <w:lang w:val="ru-RU" w:eastAsia="ru-RU"/>
        </w:rPr>
        <w:t>строку с ПК, равным 4 и проверили значения</w:t>
      </w:r>
      <w:r w:rsidRPr="00985189">
        <w:rPr>
          <w:b/>
          <w:sz w:val="24"/>
          <w:szCs w:val="24"/>
          <w:lang w:val="ru-RU" w:eastAsia="ru-RU"/>
        </w:rPr>
        <w:t>.</w:t>
      </w:r>
      <w:r>
        <w:rPr>
          <w:b/>
          <w:sz w:val="24"/>
          <w:szCs w:val="24"/>
          <w:lang w:val="ru-RU" w:eastAsia="ru-RU"/>
        </w:rPr>
        <w:t xml:space="preserve"> </w:t>
      </w:r>
    </w:p>
    <w:p w:rsidR="00985189" w:rsidRPr="00985189" w:rsidRDefault="00985189" w:rsidP="007C38B2">
      <w:pPr>
        <w:pStyle w:val="BodyText"/>
        <w:rPr>
          <w:lang w:val="ru-RU"/>
        </w:rPr>
      </w:pPr>
    </w:p>
    <w:p w:rsidR="007C38B2" w:rsidRPr="00985189" w:rsidRDefault="007C38B2" w:rsidP="007C38B2">
      <w:pPr>
        <w:pStyle w:val="BodyText"/>
        <w:rPr>
          <w:lang w:val="ru-RU"/>
        </w:rPr>
      </w:pPr>
      <w:r w:rsidRPr="00E324CF">
        <w:t>Step</w:t>
      </w:r>
      <w:r w:rsidRPr="00985189">
        <w:rPr>
          <w:lang w:val="ru-RU"/>
        </w:rPr>
        <w:t xml:space="preserve"> 3:</w:t>
      </w:r>
    </w:p>
    <w:p w:rsidR="007C38B2" w:rsidRDefault="007C38B2" w:rsidP="007C38B2">
      <w:pPr>
        <w:pStyle w:val="CodeText"/>
        <w:rPr>
          <w:lang w:eastAsia="ru-RU"/>
        </w:rPr>
      </w:pPr>
      <w:r w:rsidRPr="00C148D3">
        <w:rPr>
          <w:lang w:eastAsia="ru-RU"/>
        </w:rPr>
        <w:t>select a from t;</w:t>
      </w:r>
    </w:p>
    <w:p w:rsidR="00843428" w:rsidRDefault="00843428" w:rsidP="00843428">
      <w:pPr>
        <w:pStyle w:val="CodeText"/>
        <w:ind w:left="0"/>
        <w:rPr>
          <w:lang w:eastAsia="ru-RU"/>
        </w:rPr>
      </w:pPr>
      <w:r>
        <w:lastRenderedPageBreak/>
        <w:drawing>
          <wp:inline distT="0" distB="0" distL="0" distR="0" wp14:anchorId="23EE2BC7" wp14:editId="467C74F3">
            <wp:extent cx="3124200" cy="2124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89" w:rsidRPr="00C148D3" w:rsidRDefault="00985189" w:rsidP="00843428">
      <w:pPr>
        <w:pStyle w:val="CodeText"/>
        <w:ind w:left="0"/>
        <w:rPr>
          <w:lang w:eastAsia="ru-RU"/>
        </w:rPr>
      </w:pPr>
    </w:p>
    <w:p w:rsidR="0040455E" w:rsidRPr="00985189" w:rsidRDefault="0040455E" w:rsidP="0040455E">
      <w:pPr>
        <w:pStyle w:val="BodyText"/>
        <w:rPr>
          <w:lang w:val="ru-RU"/>
        </w:rPr>
      </w:pPr>
      <w:r>
        <w:rPr>
          <w:b/>
          <w:sz w:val="24"/>
          <w:szCs w:val="24"/>
          <w:lang w:val="ru-RU" w:eastAsia="ru-RU"/>
        </w:rPr>
        <w:t>После проверки правильности результата выполнили коммит, чтобы изменения сохранились.</w:t>
      </w:r>
    </w:p>
    <w:p w:rsidR="007C38B2" w:rsidRDefault="007C38B2" w:rsidP="007C38B2">
      <w:pPr>
        <w:pStyle w:val="BodyText"/>
      </w:pPr>
      <w:r w:rsidRPr="007C38B2">
        <w:rPr>
          <w:b/>
        </w:rPr>
        <w:t xml:space="preserve">NOTE: </w:t>
      </w:r>
      <w:r w:rsidRPr="00E34204">
        <w:t>Adjust columns B and C to be appropriate for your block size if you would like to reproduce this. For example, if you have a 2KB block size, you do not need column C, and column B should be a VARCHAR2(1500) with a default of 1,500 asterisks. Since data is managed in a heap in a table like this, as space becomes available, it will be reused.</w:t>
      </w:r>
    </w:p>
    <w:p w:rsidR="0040455E" w:rsidRPr="00A15AE1" w:rsidRDefault="0040455E" w:rsidP="0040455E">
      <w:pPr>
        <w:pStyle w:val="BodyText"/>
      </w:pPr>
      <w:r>
        <w:rPr>
          <w:b/>
          <w:sz w:val="24"/>
          <w:szCs w:val="24"/>
          <w:lang w:val="ru-RU" w:eastAsia="ru-RU"/>
        </w:rPr>
        <w:t>Проверим размер блока тремя способами. Как видим ниже, все</w:t>
      </w:r>
      <w:r w:rsidR="00A15AE1">
        <w:rPr>
          <w:b/>
          <w:sz w:val="24"/>
          <w:szCs w:val="24"/>
          <w:lang w:val="ru-RU" w:eastAsia="ru-RU"/>
        </w:rPr>
        <w:t xml:space="preserve"> показывают одинаковый результат. Размер</w:t>
      </w:r>
      <w:r w:rsidR="00A15AE1" w:rsidRPr="00A15AE1">
        <w:rPr>
          <w:b/>
          <w:sz w:val="24"/>
          <w:szCs w:val="24"/>
          <w:lang w:eastAsia="ru-RU"/>
        </w:rPr>
        <w:t xml:space="preserve"> </w:t>
      </w:r>
      <w:r w:rsidR="00A15AE1">
        <w:rPr>
          <w:b/>
          <w:sz w:val="24"/>
          <w:szCs w:val="24"/>
          <w:lang w:val="ru-RU" w:eastAsia="ru-RU"/>
        </w:rPr>
        <w:t>блока</w:t>
      </w:r>
      <w:r w:rsidR="00A15AE1" w:rsidRPr="00A15AE1">
        <w:rPr>
          <w:b/>
          <w:sz w:val="24"/>
          <w:szCs w:val="24"/>
          <w:lang w:eastAsia="ru-RU"/>
        </w:rPr>
        <w:t xml:space="preserve"> </w:t>
      </w:r>
      <w:r w:rsidR="00A15AE1">
        <w:rPr>
          <w:b/>
          <w:sz w:val="24"/>
          <w:szCs w:val="24"/>
          <w:lang w:val="ru-RU" w:eastAsia="ru-RU"/>
        </w:rPr>
        <w:t>составляет</w:t>
      </w:r>
      <w:r w:rsidR="00A15AE1" w:rsidRPr="00A15AE1">
        <w:rPr>
          <w:b/>
          <w:sz w:val="24"/>
          <w:szCs w:val="24"/>
          <w:lang w:eastAsia="ru-RU"/>
        </w:rPr>
        <w:t xml:space="preserve"> 8192</w:t>
      </w:r>
      <w:r w:rsidRPr="00A15AE1">
        <w:rPr>
          <w:b/>
          <w:sz w:val="24"/>
          <w:szCs w:val="24"/>
          <w:lang w:eastAsia="ru-RU"/>
        </w:rPr>
        <w:t>.</w:t>
      </w:r>
    </w:p>
    <w:p w:rsidR="007C38B2" w:rsidRDefault="007C38B2" w:rsidP="007C38B2">
      <w:pPr>
        <w:pStyle w:val="CodeText"/>
      </w:pPr>
      <w:r>
        <w:t>show parameter block_size;</w:t>
      </w:r>
    </w:p>
    <w:p w:rsidR="00843428" w:rsidRDefault="00843428" w:rsidP="00843428">
      <w:pPr>
        <w:pStyle w:val="CodeText"/>
        <w:ind w:left="0"/>
      </w:pPr>
    </w:p>
    <w:p w:rsidR="00843428" w:rsidRDefault="00843428" w:rsidP="00843428">
      <w:pPr>
        <w:pStyle w:val="CodeText"/>
        <w:ind w:left="0"/>
      </w:pPr>
      <w:r>
        <w:drawing>
          <wp:inline distT="0" distB="0" distL="0" distR="0" wp14:anchorId="76C3B542" wp14:editId="1F4A4A40">
            <wp:extent cx="2838450" cy="171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2" w:rsidRDefault="007C38B2" w:rsidP="007C38B2">
      <w:pPr>
        <w:pStyle w:val="CodeText"/>
      </w:pPr>
    </w:p>
    <w:p w:rsidR="007C38B2" w:rsidRDefault="007C38B2" w:rsidP="007C38B2">
      <w:pPr>
        <w:pStyle w:val="CodeText"/>
      </w:pPr>
      <w:r>
        <w:t>select distinct bytes/blocks from user_segments;</w:t>
      </w:r>
    </w:p>
    <w:p w:rsidR="00843428" w:rsidRDefault="00843428" w:rsidP="00843428">
      <w:pPr>
        <w:pStyle w:val="CodeText"/>
        <w:ind w:left="0"/>
      </w:pPr>
    </w:p>
    <w:p w:rsidR="00843428" w:rsidRDefault="00843428" w:rsidP="00843428">
      <w:pPr>
        <w:pStyle w:val="CodeText"/>
        <w:ind w:left="0"/>
      </w:pPr>
      <w:r>
        <w:drawing>
          <wp:inline distT="0" distB="0" distL="0" distR="0" wp14:anchorId="4B47420A" wp14:editId="3A71B3FB">
            <wp:extent cx="3686175" cy="1495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2" w:rsidRDefault="007C38B2" w:rsidP="007C38B2">
      <w:pPr>
        <w:pStyle w:val="CodeText"/>
      </w:pPr>
    </w:p>
    <w:p w:rsidR="009B302B" w:rsidRDefault="009B302B" w:rsidP="007C38B2">
      <w:pPr>
        <w:pStyle w:val="CodeText"/>
      </w:pPr>
    </w:p>
    <w:p w:rsidR="007C38B2" w:rsidRDefault="007C38B2" w:rsidP="007C38B2">
      <w:pPr>
        <w:pStyle w:val="CodeText"/>
      </w:pPr>
      <w:r>
        <w:t>SELECT name,value</w:t>
      </w:r>
    </w:p>
    <w:p w:rsidR="007C38B2" w:rsidRDefault="007C38B2" w:rsidP="007C38B2">
      <w:pPr>
        <w:pStyle w:val="CodeText"/>
      </w:pPr>
      <w:r>
        <w:t xml:space="preserve">  FROM v$parameter</w:t>
      </w:r>
    </w:p>
    <w:p w:rsidR="007C38B2" w:rsidRDefault="007C38B2" w:rsidP="007C38B2">
      <w:pPr>
        <w:pStyle w:val="CodeText"/>
      </w:pPr>
      <w:r>
        <w:t xml:space="preserve"> WHERE name = 'db_block_size';</w:t>
      </w:r>
    </w:p>
    <w:p w:rsidR="009B302B" w:rsidRDefault="009B302B" w:rsidP="009B302B">
      <w:pPr>
        <w:pStyle w:val="CodeText"/>
        <w:ind w:left="0"/>
      </w:pPr>
    </w:p>
    <w:p w:rsidR="009B302B" w:rsidRDefault="009B302B" w:rsidP="009B302B">
      <w:pPr>
        <w:pStyle w:val="CodeText"/>
        <w:ind w:left="0"/>
      </w:pPr>
      <w:r>
        <w:lastRenderedPageBreak/>
        <w:drawing>
          <wp:inline distT="0" distB="0" distL="0" distR="0" wp14:anchorId="126EB0DC" wp14:editId="431B67A8">
            <wp:extent cx="3067050" cy="1809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E1" w:rsidRDefault="00A15AE1" w:rsidP="009B302B">
      <w:pPr>
        <w:pStyle w:val="CodeText"/>
        <w:ind w:left="0"/>
      </w:pPr>
    </w:p>
    <w:p w:rsidR="00A15AE1" w:rsidRDefault="00A15AE1" w:rsidP="00A15AE1">
      <w:pPr>
        <w:pStyle w:val="BodyText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Проверим, в какие блоки записались наши строки.</w:t>
      </w:r>
    </w:p>
    <w:p w:rsidR="00A15AE1" w:rsidRDefault="00A15AE1" w:rsidP="00A15AE1">
      <w:pPr>
        <w:pStyle w:val="BodyText"/>
      </w:pPr>
      <w:r>
        <w:rPr>
          <w:noProof/>
        </w:rPr>
        <w:drawing>
          <wp:inline distT="0" distB="0" distL="0" distR="0" wp14:anchorId="381F7070" wp14:editId="5B8AB1AE">
            <wp:extent cx="4819650" cy="1552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E1" w:rsidRDefault="00A15AE1" w:rsidP="00A15AE1">
      <w:pPr>
        <w:pStyle w:val="BodyText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 xml:space="preserve">Можно увидеть, что одна строка на один блок. Поскольку у нас размер блока 8192, а размер строки 7004, что составляет 85%, то в один блок может войти только одна строка. Остальная память остается на </w:t>
      </w:r>
      <w:r>
        <w:rPr>
          <w:b/>
          <w:sz w:val="24"/>
          <w:szCs w:val="24"/>
          <w:lang w:eastAsia="ru-RU"/>
        </w:rPr>
        <w:t>PCTFree</w:t>
      </w:r>
      <w:r>
        <w:rPr>
          <w:b/>
          <w:sz w:val="24"/>
          <w:szCs w:val="24"/>
          <w:lang w:val="ru-RU" w:eastAsia="ru-RU"/>
        </w:rPr>
        <w:t>.</w:t>
      </w:r>
    </w:p>
    <w:p w:rsidR="00A15AE1" w:rsidRDefault="00A15AE1" w:rsidP="00A15AE1">
      <w:pPr>
        <w:pStyle w:val="BodyText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Теперь проверим, что будет, если уменьшить размер строк.</w:t>
      </w:r>
    </w:p>
    <w:p w:rsidR="00A15AE1" w:rsidRDefault="00A15AE1" w:rsidP="00A15AE1">
      <w:pPr>
        <w:pStyle w:val="BodyText"/>
        <w:rPr>
          <w:b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229215BB" wp14:editId="25B6AC76">
            <wp:extent cx="3533775" cy="1628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E1" w:rsidRDefault="00A15AE1" w:rsidP="00A15AE1">
      <w:pPr>
        <w:pStyle w:val="BodyText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Сделаем аналогичные вставки данных и проверем результат.</w:t>
      </w:r>
    </w:p>
    <w:p w:rsidR="00A15AE1" w:rsidRDefault="00A15AE1" w:rsidP="00A15AE1">
      <w:pPr>
        <w:pStyle w:val="BodyText"/>
        <w:rPr>
          <w:b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106F52CE" wp14:editId="392ADC79">
            <wp:extent cx="5562600" cy="1695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E1" w:rsidRDefault="00A15AE1" w:rsidP="00A15AE1">
      <w:pPr>
        <w:pStyle w:val="BodyText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Проверим результат записи по блокам.</w:t>
      </w:r>
    </w:p>
    <w:p w:rsidR="00A15AE1" w:rsidRDefault="00A15AE1" w:rsidP="00A15AE1">
      <w:pPr>
        <w:pStyle w:val="BodyText"/>
        <w:rPr>
          <w:b/>
          <w:sz w:val="24"/>
          <w:szCs w:val="24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B7D532D" wp14:editId="061BCEFD">
            <wp:extent cx="5941695" cy="16871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E1" w:rsidRPr="00A15AE1" w:rsidRDefault="00A15AE1" w:rsidP="00A15AE1">
      <w:pPr>
        <w:pStyle w:val="BodyText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Видно, что все записалось в один блок, поскольку размер блока достаточно велик для одной строки. Поэтому можно уменьшить размер блока</w:t>
      </w:r>
      <w:r w:rsidR="00012522">
        <w:rPr>
          <w:b/>
          <w:sz w:val="24"/>
          <w:szCs w:val="24"/>
          <w:lang w:val="ru-RU" w:eastAsia="ru-RU"/>
        </w:rPr>
        <w:t xml:space="preserve"> либо увеличить количество символов в строках таблицы.</w:t>
      </w:r>
    </w:p>
    <w:p w:rsidR="00A15AE1" w:rsidRPr="00A15AE1" w:rsidRDefault="00A15AE1" w:rsidP="00A15AE1">
      <w:pPr>
        <w:pStyle w:val="BodyText"/>
        <w:rPr>
          <w:lang w:val="ru-RU"/>
        </w:rPr>
      </w:pPr>
    </w:p>
    <w:p w:rsidR="00A15AE1" w:rsidRPr="00A15AE1" w:rsidRDefault="00A15AE1" w:rsidP="009B302B">
      <w:pPr>
        <w:pStyle w:val="CodeText"/>
        <w:ind w:left="0"/>
        <w:rPr>
          <w:lang w:val="ru-RU"/>
        </w:rPr>
      </w:pPr>
    </w:p>
    <w:p w:rsidR="007C38B2" w:rsidRDefault="00B106B0" w:rsidP="004E39EC">
      <w:pPr>
        <w:pStyle w:val="Heading2"/>
      </w:pPr>
      <w:bookmarkStart w:id="20" w:name="_Toc314577249"/>
      <w:bookmarkStart w:id="21" w:name="_Toc380676329"/>
      <w:bookmarkStart w:id="22" w:name="_Toc497410705"/>
      <w:r w:rsidRPr="00E324CF">
        <w:t>Task Result</w:t>
      </w:r>
      <w:r>
        <w:t>s</w:t>
      </w:r>
      <w:r w:rsidRPr="00F05524">
        <w:t xml:space="preserve"> </w:t>
      </w:r>
      <w:r>
        <w:t>of t</w:t>
      </w:r>
      <w:r w:rsidR="007C38B2">
        <w:t>ask 2 – Understanding Heap Table Segments</w:t>
      </w:r>
      <w:bookmarkEnd w:id="20"/>
      <w:bookmarkEnd w:id="21"/>
      <w:bookmarkEnd w:id="22"/>
    </w:p>
    <w:p w:rsidR="007C38B2" w:rsidRPr="00E34204" w:rsidRDefault="007C38B2" w:rsidP="007C38B2">
      <w:pPr>
        <w:pStyle w:val="BodyText"/>
      </w:pPr>
      <w:r w:rsidRPr="00E34204">
        <w:t>Step 1:</w:t>
      </w:r>
    </w:p>
    <w:p w:rsidR="007C38B2" w:rsidRDefault="007C38B2" w:rsidP="007C38B2">
      <w:pPr>
        <w:pStyle w:val="CodeText"/>
      </w:pPr>
      <w:r>
        <w:t>c</w:t>
      </w:r>
      <w:r w:rsidRPr="00E34204">
        <w:t>reate table t ( x int primary key, y clob, z blob );</w:t>
      </w:r>
    </w:p>
    <w:p w:rsidR="003912AB" w:rsidRDefault="00985189" w:rsidP="003912AB">
      <w:pPr>
        <w:pStyle w:val="CodeText"/>
        <w:ind w:left="0"/>
      </w:pPr>
      <w:r>
        <w:drawing>
          <wp:inline distT="0" distB="0" distL="0" distR="0" wp14:anchorId="6DF71E40" wp14:editId="7541AA6A">
            <wp:extent cx="3019425" cy="1800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62" w:rsidRPr="00A15AE1" w:rsidRDefault="000E0D62" w:rsidP="000E0D62">
      <w:pPr>
        <w:pStyle w:val="BodyText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Первым шагом мы создали таблицу.</w:t>
      </w:r>
    </w:p>
    <w:p w:rsidR="000E0D62" w:rsidRPr="000E0D62" w:rsidRDefault="000E0D62" w:rsidP="003912AB">
      <w:pPr>
        <w:pStyle w:val="CodeText"/>
        <w:ind w:left="0"/>
        <w:rPr>
          <w:lang w:val="ru-RU"/>
        </w:rPr>
      </w:pPr>
    </w:p>
    <w:p w:rsidR="007C38B2" w:rsidRPr="000E0D62" w:rsidRDefault="007C38B2" w:rsidP="007C38B2">
      <w:pPr>
        <w:pStyle w:val="CodeText"/>
        <w:rPr>
          <w:lang w:val="ru-RU"/>
        </w:rPr>
      </w:pPr>
    </w:p>
    <w:p w:rsidR="007C38B2" w:rsidRPr="00E34204" w:rsidRDefault="007C38B2" w:rsidP="007C38B2">
      <w:pPr>
        <w:pStyle w:val="BodyText"/>
      </w:pPr>
      <w:r w:rsidRPr="00E34204">
        <w:t>Step 2:</w:t>
      </w:r>
    </w:p>
    <w:p w:rsidR="007C38B2" w:rsidRDefault="007C38B2" w:rsidP="007C38B2">
      <w:pPr>
        <w:pStyle w:val="CodeText"/>
      </w:pPr>
      <w:r w:rsidRPr="00E34204">
        <w:t>select segment_name, segment_type from user_segments;</w:t>
      </w:r>
    </w:p>
    <w:p w:rsidR="003912AB" w:rsidRDefault="003912AB" w:rsidP="003912AB">
      <w:pPr>
        <w:pStyle w:val="CodeText"/>
        <w:ind w:left="0"/>
      </w:pPr>
    </w:p>
    <w:p w:rsidR="003912AB" w:rsidRPr="00E34204" w:rsidRDefault="001170A0" w:rsidP="003912AB">
      <w:pPr>
        <w:pStyle w:val="CodeText"/>
        <w:ind w:left="0"/>
      </w:pPr>
      <w:r>
        <w:lastRenderedPageBreak/>
        <w:drawing>
          <wp:inline distT="0" distB="0" distL="0" distR="0" wp14:anchorId="581DBBF3" wp14:editId="0266796E">
            <wp:extent cx="3484692" cy="4248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0541" cy="425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62" w:rsidRDefault="000E0D62" w:rsidP="000E0D62">
      <w:pPr>
        <w:pStyle w:val="CodeText"/>
        <w:ind w:left="0"/>
      </w:pPr>
    </w:p>
    <w:p w:rsidR="000E0D62" w:rsidRPr="00A15AE1" w:rsidRDefault="000E0D62" w:rsidP="000E0D62">
      <w:pPr>
        <w:pStyle w:val="BodyText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Вт</w:t>
      </w:r>
      <w:r w:rsidR="001170A0">
        <w:rPr>
          <w:b/>
          <w:sz w:val="24"/>
          <w:szCs w:val="24"/>
          <w:lang w:val="ru-RU" w:eastAsia="ru-RU"/>
        </w:rPr>
        <w:t>орым шагом мы посмотрели, выделенные сегменты</w:t>
      </w:r>
      <w:r>
        <w:rPr>
          <w:b/>
          <w:sz w:val="24"/>
          <w:szCs w:val="24"/>
          <w:lang w:val="ru-RU" w:eastAsia="ru-RU"/>
        </w:rPr>
        <w:t>.</w:t>
      </w:r>
      <w:r w:rsidR="001170A0">
        <w:rPr>
          <w:b/>
          <w:sz w:val="24"/>
          <w:szCs w:val="24"/>
          <w:lang w:val="ru-RU" w:eastAsia="ru-RU"/>
        </w:rPr>
        <w:t xml:space="preserve"> Сегмента на </w:t>
      </w:r>
      <w:r w:rsidR="000C39C6">
        <w:rPr>
          <w:b/>
          <w:sz w:val="24"/>
          <w:szCs w:val="24"/>
          <w:lang w:val="ru-RU" w:eastAsia="ru-RU"/>
        </w:rPr>
        <w:t>индекс и на таблицу отдельно</w:t>
      </w:r>
      <w:r w:rsidR="001170A0">
        <w:rPr>
          <w:b/>
          <w:sz w:val="24"/>
          <w:szCs w:val="24"/>
          <w:lang w:val="ru-RU" w:eastAsia="ru-RU"/>
        </w:rPr>
        <w:t xml:space="preserve"> нет. </w:t>
      </w:r>
    </w:p>
    <w:p w:rsidR="000E0D62" w:rsidRPr="000E0D62" w:rsidRDefault="000E0D62" w:rsidP="000E0D62">
      <w:pPr>
        <w:pStyle w:val="CodeText"/>
        <w:ind w:left="0"/>
        <w:rPr>
          <w:lang w:val="ru-RU"/>
        </w:rPr>
      </w:pPr>
    </w:p>
    <w:p w:rsidR="007C38B2" w:rsidRPr="00E34204" w:rsidRDefault="007C38B2" w:rsidP="007C38B2">
      <w:pPr>
        <w:pStyle w:val="BodyText"/>
      </w:pPr>
      <w:r w:rsidRPr="00E34204">
        <w:t xml:space="preserve">Step 3: </w:t>
      </w:r>
    </w:p>
    <w:p w:rsidR="007C38B2" w:rsidRDefault="007C38B2" w:rsidP="007C38B2">
      <w:pPr>
        <w:pStyle w:val="CodeText"/>
      </w:pPr>
      <w:r w:rsidRPr="00E34204">
        <w:t xml:space="preserve">Create table t ( </w:t>
      </w:r>
    </w:p>
    <w:p w:rsidR="007C38B2" w:rsidRPr="00E34204" w:rsidRDefault="007C38B2" w:rsidP="007C38B2">
      <w:pPr>
        <w:pStyle w:val="CodeText"/>
      </w:pPr>
      <w:r w:rsidRPr="00E34204">
        <w:t>x int primary key,</w:t>
      </w:r>
    </w:p>
    <w:p w:rsidR="007C38B2" w:rsidRPr="00E34204" w:rsidRDefault="007C38B2" w:rsidP="007C38B2">
      <w:pPr>
        <w:pStyle w:val="CodeText"/>
      </w:pPr>
      <w:r w:rsidRPr="00E34204">
        <w:t xml:space="preserve"> y clob,</w:t>
      </w:r>
    </w:p>
    <w:p w:rsidR="007C38B2" w:rsidRDefault="007C38B2" w:rsidP="007C38B2">
      <w:pPr>
        <w:pStyle w:val="CodeText"/>
      </w:pPr>
      <w:r w:rsidRPr="00E34204">
        <w:t xml:space="preserve"> z blob </w:t>
      </w:r>
    </w:p>
    <w:p w:rsidR="007C38B2" w:rsidRPr="00E34204" w:rsidRDefault="007C38B2" w:rsidP="007C38B2">
      <w:pPr>
        <w:pStyle w:val="CodeText"/>
      </w:pPr>
      <w:r w:rsidRPr="00E34204">
        <w:t>)</w:t>
      </w:r>
    </w:p>
    <w:p w:rsidR="007C38B2" w:rsidRDefault="007C38B2" w:rsidP="007C38B2">
      <w:pPr>
        <w:pStyle w:val="CodeText"/>
      </w:pPr>
      <w:bookmarkStart w:id="23" w:name="_Hlk314562055"/>
      <w:r w:rsidRPr="00E34204">
        <w:t>SEGMENT CREATION IMMEDIATE</w:t>
      </w:r>
      <w:r w:rsidR="00F05524">
        <w:t>;</w:t>
      </w:r>
    </w:p>
    <w:p w:rsidR="00F05524" w:rsidRDefault="00F05524" w:rsidP="00F05524">
      <w:pPr>
        <w:pStyle w:val="CodeText"/>
        <w:ind w:left="0"/>
      </w:pPr>
    </w:p>
    <w:p w:rsidR="00F05524" w:rsidRPr="00E34204" w:rsidRDefault="00F05524" w:rsidP="00F05524">
      <w:pPr>
        <w:pStyle w:val="CodeText"/>
        <w:ind w:left="0"/>
      </w:pPr>
      <w:r>
        <w:drawing>
          <wp:inline distT="0" distB="0" distL="0" distR="0" wp14:anchorId="4480E7F1" wp14:editId="5DB42AC1">
            <wp:extent cx="2809875" cy="2000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3"/>
    <w:p w:rsidR="000E0D62" w:rsidRDefault="000E0D62" w:rsidP="000E0D62">
      <w:pPr>
        <w:pStyle w:val="CodeText"/>
        <w:ind w:left="0"/>
      </w:pPr>
    </w:p>
    <w:p w:rsidR="000E0D62" w:rsidRPr="00A15AE1" w:rsidRDefault="000E0D62" w:rsidP="000E0D62">
      <w:pPr>
        <w:pStyle w:val="BodyText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Третьим шагом при создании таблицы пропишем команду по ав</w:t>
      </w:r>
      <w:r w:rsidR="000C39C6">
        <w:rPr>
          <w:b/>
          <w:sz w:val="24"/>
          <w:szCs w:val="24"/>
          <w:lang w:val="ru-RU" w:eastAsia="ru-RU"/>
        </w:rPr>
        <w:t>томатическому выделению сегментов</w:t>
      </w:r>
      <w:r>
        <w:rPr>
          <w:b/>
          <w:sz w:val="24"/>
          <w:szCs w:val="24"/>
          <w:lang w:val="ru-RU" w:eastAsia="ru-RU"/>
        </w:rPr>
        <w:t xml:space="preserve"> нашей таблице.</w:t>
      </w:r>
    </w:p>
    <w:p w:rsidR="007C38B2" w:rsidRPr="000E0D62" w:rsidRDefault="007C38B2" w:rsidP="007C38B2">
      <w:pPr>
        <w:pStyle w:val="CodeText"/>
        <w:rPr>
          <w:lang w:val="ru-RU"/>
        </w:rPr>
      </w:pPr>
    </w:p>
    <w:p w:rsidR="007C38B2" w:rsidRPr="00E34204" w:rsidRDefault="007C38B2" w:rsidP="007C38B2">
      <w:pPr>
        <w:pStyle w:val="BodyText"/>
      </w:pPr>
      <w:r w:rsidRPr="00E34204">
        <w:t>Step 4:</w:t>
      </w:r>
    </w:p>
    <w:p w:rsidR="007C38B2" w:rsidRDefault="007C38B2" w:rsidP="007C38B2">
      <w:pPr>
        <w:pStyle w:val="CodeText"/>
      </w:pPr>
      <w:bookmarkStart w:id="24" w:name="_Hlk314568733"/>
      <w:r w:rsidRPr="00E34204">
        <w:t>#  select segment</w:t>
      </w:r>
      <w:bookmarkEnd w:id="24"/>
      <w:r w:rsidRPr="00E34204">
        <w:t>_name, segment_type 2 from user_segments;</w:t>
      </w:r>
    </w:p>
    <w:p w:rsidR="00F05524" w:rsidRDefault="00F05524" w:rsidP="007C38B2">
      <w:pPr>
        <w:pStyle w:val="CodeText"/>
      </w:pPr>
    </w:p>
    <w:p w:rsidR="00F05524" w:rsidRDefault="001170A0" w:rsidP="00F05524">
      <w:pPr>
        <w:pStyle w:val="CodeText"/>
        <w:ind w:left="0"/>
      </w:pPr>
      <w:r>
        <w:drawing>
          <wp:inline distT="0" distB="0" distL="0" distR="0" wp14:anchorId="53C2A4F5" wp14:editId="2A8C431C">
            <wp:extent cx="3702257" cy="5448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615" cy="54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62" w:rsidRDefault="000E0D62" w:rsidP="00F05524">
      <w:pPr>
        <w:pStyle w:val="CodeText"/>
        <w:ind w:left="0"/>
      </w:pPr>
    </w:p>
    <w:p w:rsidR="000E0D62" w:rsidRPr="001170A0" w:rsidRDefault="000E0D62" w:rsidP="000E0D62">
      <w:pPr>
        <w:pStyle w:val="BodyText"/>
        <w:rPr>
          <w:b/>
          <w:sz w:val="24"/>
          <w:szCs w:val="24"/>
          <w:lang w:eastAsia="ru-RU"/>
        </w:rPr>
      </w:pPr>
      <w:r>
        <w:rPr>
          <w:b/>
          <w:sz w:val="24"/>
          <w:szCs w:val="24"/>
          <w:lang w:val="ru-RU" w:eastAsia="ru-RU"/>
        </w:rPr>
        <w:t xml:space="preserve">Теперь можно увидеть, что </w:t>
      </w:r>
      <w:r w:rsidR="001170A0">
        <w:rPr>
          <w:b/>
          <w:sz w:val="24"/>
          <w:szCs w:val="24"/>
          <w:lang w:val="ru-RU" w:eastAsia="ru-RU"/>
        </w:rPr>
        <w:t>отдельно на каждый логический объект таблицы выделился сегмент</w:t>
      </w:r>
      <w:r>
        <w:rPr>
          <w:b/>
          <w:sz w:val="24"/>
          <w:szCs w:val="24"/>
          <w:lang w:val="ru-RU" w:eastAsia="ru-RU"/>
        </w:rPr>
        <w:t>.</w:t>
      </w:r>
      <w:r w:rsidR="00CB666C">
        <w:rPr>
          <w:b/>
          <w:sz w:val="24"/>
          <w:szCs w:val="24"/>
          <w:lang w:val="ru-RU" w:eastAsia="ru-RU"/>
        </w:rPr>
        <w:t xml:space="preserve"> </w:t>
      </w:r>
      <w:r w:rsidR="001170A0">
        <w:rPr>
          <w:b/>
          <w:sz w:val="24"/>
          <w:szCs w:val="24"/>
          <w:lang w:val="ru-RU" w:eastAsia="ru-RU"/>
        </w:rPr>
        <w:t xml:space="preserve">А именно, на </w:t>
      </w:r>
      <w:r w:rsidR="000C39C6">
        <w:rPr>
          <w:b/>
          <w:sz w:val="24"/>
          <w:szCs w:val="24"/>
          <w:lang w:val="ru-RU" w:eastAsia="ru-RU"/>
        </w:rPr>
        <w:t>индекс</w:t>
      </w:r>
      <w:r w:rsidR="001170A0">
        <w:rPr>
          <w:b/>
          <w:sz w:val="24"/>
          <w:szCs w:val="24"/>
          <w:lang w:val="ru-RU" w:eastAsia="ru-RU"/>
        </w:rPr>
        <w:t xml:space="preserve"> </w:t>
      </w:r>
      <w:r w:rsidR="001170A0" w:rsidRPr="001170A0">
        <w:rPr>
          <w:b/>
          <w:sz w:val="24"/>
          <w:szCs w:val="24"/>
          <w:lang w:val="ru-RU" w:eastAsia="ru-RU"/>
        </w:rPr>
        <w:t>SYS_C0011804</w:t>
      </w:r>
      <w:r w:rsidR="001170A0">
        <w:rPr>
          <w:b/>
          <w:sz w:val="24"/>
          <w:szCs w:val="24"/>
          <w:lang w:val="ru-RU" w:eastAsia="ru-RU"/>
        </w:rPr>
        <w:t xml:space="preserve">, на таблицу </w:t>
      </w:r>
      <w:r w:rsidR="001170A0">
        <w:rPr>
          <w:b/>
          <w:sz w:val="24"/>
          <w:szCs w:val="24"/>
          <w:lang w:eastAsia="ru-RU"/>
        </w:rPr>
        <w:t>T2.</w:t>
      </w:r>
    </w:p>
    <w:p w:rsidR="000E0D62" w:rsidRPr="000E0D62" w:rsidRDefault="000E0D62" w:rsidP="00F05524">
      <w:pPr>
        <w:pStyle w:val="CodeText"/>
        <w:ind w:left="0"/>
        <w:rPr>
          <w:lang w:val="ru-RU"/>
        </w:rPr>
      </w:pPr>
    </w:p>
    <w:p w:rsidR="007C38B2" w:rsidRPr="000E0D62" w:rsidRDefault="007C38B2" w:rsidP="007C38B2">
      <w:pPr>
        <w:pStyle w:val="CodeText"/>
        <w:rPr>
          <w:lang w:val="ru-RU"/>
        </w:rPr>
      </w:pPr>
    </w:p>
    <w:p w:rsidR="007C38B2" w:rsidRPr="00E34204" w:rsidRDefault="007C38B2" w:rsidP="007C38B2">
      <w:pPr>
        <w:pStyle w:val="BodyText"/>
      </w:pPr>
      <w:r w:rsidRPr="00E34204">
        <w:t xml:space="preserve">Step 5: </w:t>
      </w:r>
    </w:p>
    <w:p w:rsidR="007C38B2" w:rsidRDefault="007C38B2" w:rsidP="007C38B2">
      <w:pPr>
        <w:pStyle w:val="CodeText"/>
      </w:pPr>
      <w:r w:rsidRPr="00E34204">
        <w:t>#  SELECT DBMS_METADATA.GET_DDL('TABLE','T') FROM dual</w:t>
      </w:r>
    </w:p>
    <w:p w:rsidR="00F05524" w:rsidRDefault="00F05524" w:rsidP="00F05524">
      <w:pPr>
        <w:pStyle w:val="CodeText"/>
        <w:ind w:left="0"/>
      </w:pPr>
    </w:p>
    <w:p w:rsidR="00F05524" w:rsidRDefault="00F05524" w:rsidP="00F05524">
      <w:pPr>
        <w:pStyle w:val="CodeText"/>
        <w:ind w:left="0"/>
      </w:pPr>
      <w:r>
        <w:drawing>
          <wp:inline distT="0" distB="0" distL="0" distR="0" wp14:anchorId="7D66F7A8" wp14:editId="6288D124">
            <wp:extent cx="5941695" cy="1010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524" w:rsidRPr="00E34204" w:rsidRDefault="000E0D62" w:rsidP="00F05524">
      <w:pPr>
        <w:pStyle w:val="CodeText"/>
        <w:ind w:left="0"/>
      </w:pPr>
      <w:r>
        <w:lastRenderedPageBreak/>
        <w:drawing>
          <wp:inline distT="0" distB="0" distL="0" distR="0" wp14:anchorId="206726BA" wp14:editId="3A2B3332">
            <wp:extent cx="5941695" cy="942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2" w:rsidRPr="00E34204" w:rsidRDefault="007C38B2" w:rsidP="007C38B2">
      <w:pPr>
        <w:pStyle w:val="CodeText"/>
      </w:pPr>
    </w:p>
    <w:p w:rsidR="00CB666C" w:rsidRDefault="00CB666C" w:rsidP="00CB666C">
      <w:pPr>
        <w:pStyle w:val="BodyText"/>
        <w:rPr>
          <w:b/>
          <w:sz w:val="24"/>
          <w:szCs w:val="24"/>
          <w:lang w:val="ru-RU" w:eastAsia="ru-RU"/>
        </w:rPr>
      </w:pPr>
      <w:bookmarkStart w:id="25" w:name="_Hlk314571188"/>
      <w:r>
        <w:rPr>
          <w:b/>
          <w:sz w:val="24"/>
          <w:szCs w:val="24"/>
          <w:lang w:val="ru-RU" w:eastAsia="ru-RU"/>
        </w:rPr>
        <w:t xml:space="preserve">С помощью данной команды мы можем посмотреть метаданные о необходимом объекте </w:t>
      </w:r>
      <w:r>
        <w:rPr>
          <w:b/>
          <w:sz w:val="24"/>
          <w:szCs w:val="24"/>
          <w:lang w:eastAsia="ru-RU"/>
        </w:rPr>
        <w:t>DDL</w:t>
      </w:r>
      <w:r>
        <w:rPr>
          <w:b/>
          <w:sz w:val="24"/>
          <w:szCs w:val="24"/>
          <w:lang w:val="ru-RU" w:eastAsia="ru-RU"/>
        </w:rPr>
        <w:t>. В данном случае мы посмотрели информацию о только что созданной таблице.</w:t>
      </w:r>
    </w:p>
    <w:p w:rsidR="0036324C" w:rsidRDefault="0036324C">
      <w:pPr>
        <w:widowControl/>
        <w:spacing w:line="240" w:lineRule="auto"/>
        <w:rPr>
          <w:lang w:val="ru-RU"/>
        </w:rPr>
      </w:pPr>
      <w:r>
        <w:rPr>
          <w:lang w:val="ru-RU"/>
        </w:rPr>
        <w:br w:type="page"/>
      </w:r>
    </w:p>
    <w:p w:rsidR="007C38B2" w:rsidRPr="001E7382" w:rsidRDefault="007C38B2" w:rsidP="007C38B2">
      <w:pPr>
        <w:pStyle w:val="Heading1"/>
      </w:pPr>
      <w:bookmarkStart w:id="26" w:name="_Toc314577250"/>
      <w:bookmarkStart w:id="27" w:name="_Toc380676331"/>
      <w:bookmarkStart w:id="28" w:name="_Toc497410706"/>
      <w:bookmarkEnd w:id="25"/>
      <w:r w:rsidRPr="001E7382">
        <w:lastRenderedPageBreak/>
        <w:t xml:space="preserve">Index </w:t>
      </w:r>
      <w:r w:rsidRPr="00E34204">
        <w:t>Organized</w:t>
      </w:r>
      <w:r w:rsidRPr="001E7382">
        <w:t xml:space="preserve"> Tables</w:t>
      </w:r>
      <w:bookmarkEnd w:id="26"/>
      <w:bookmarkEnd w:id="27"/>
      <w:bookmarkEnd w:id="28"/>
    </w:p>
    <w:p w:rsidR="007C38B2" w:rsidRDefault="00B42606" w:rsidP="004E39EC">
      <w:pPr>
        <w:pStyle w:val="Heading2"/>
      </w:pPr>
      <w:bookmarkStart w:id="29" w:name="_Hlk314575995"/>
      <w:bookmarkStart w:id="30" w:name="_Toc314577251"/>
      <w:bookmarkStart w:id="31" w:name="_Toc380676332"/>
      <w:bookmarkStart w:id="32" w:name="_Toc497410707"/>
      <w:r w:rsidRPr="00E324CF">
        <w:t xml:space="preserve">Task </w:t>
      </w:r>
      <w:r>
        <w:t>r</w:t>
      </w:r>
      <w:r w:rsidRPr="00E324CF">
        <w:t>esult</w:t>
      </w:r>
      <w:r>
        <w:t>s of t</w:t>
      </w:r>
      <w:r w:rsidR="007C38B2">
        <w:t>ask 3:</w:t>
      </w:r>
      <w:bookmarkEnd w:id="29"/>
      <w:r w:rsidR="007C38B2">
        <w:t xml:space="preserve"> Compare performance</w:t>
      </w:r>
      <w:bookmarkEnd w:id="30"/>
      <w:bookmarkEnd w:id="31"/>
      <w:bookmarkEnd w:id="32"/>
    </w:p>
    <w:p w:rsidR="007C38B2" w:rsidRDefault="007C38B2" w:rsidP="007C38B2">
      <w:pPr>
        <w:pStyle w:val="CodeText"/>
      </w:pPr>
    </w:p>
    <w:p w:rsidR="007C38B2" w:rsidRDefault="007C38B2" w:rsidP="007C38B2">
      <w:pPr>
        <w:pStyle w:val="BodyText"/>
      </w:pPr>
      <w:r>
        <w:t>Step 1:</w:t>
      </w:r>
    </w:p>
    <w:p w:rsidR="007C38B2" w:rsidRPr="005379F0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>CREATE TABLE emp AS</w:t>
      </w:r>
    </w:p>
    <w:p w:rsidR="007C38B2" w:rsidRPr="005379F0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>SELECT</w:t>
      </w:r>
    </w:p>
    <w:p w:rsidR="007C38B2" w:rsidRPr="005379F0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 xml:space="preserve">  object_id empno</w:t>
      </w:r>
    </w:p>
    <w:p w:rsidR="007C38B2" w:rsidRPr="005379F0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>, object_name ename</w:t>
      </w:r>
    </w:p>
    <w:p w:rsidR="007C38B2" w:rsidRPr="005379F0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>, created hiredate</w:t>
      </w:r>
    </w:p>
    <w:p w:rsidR="007C38B2" w:rsidRPr="005379F0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>, owner job</w:t>
      </w:r>
    </w:p>
    <w:p w:rsidR="007C38B2" w:rsidRPr="005379F0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>FROM</w:t>
      </w:r>
    </w:p>
    <w:p w:rsidR="007C38B2" w:rsidRDefault="004E39EC" w:rsidP="004E39EC">
      <w:pPr>
        <w:pStyle w:val="CodeText"/>
        <w:rPr>
          <w:rFonts w:cs="Courier New"/>
        </w:rPr>
      </w:pPr>
      <w:r>
        <w:rPr>
          <w:rFonts w:cs="Courier New"/>
        </w:rPr>
        <w:t xml:space="preserve">  all_objects;</w:t>
      </w:r>
    </w:p>
    <w:p w:rsidR="004E39EC" w:rsidRDefault="004E39EC" w:rsidP="004E39EC">
      <w:pPr>
        <w:pStyle w:val="CodeText"/>
        <w:ind w:left="0"/>
        <w:rPr>
          <w:rFonts w:cs="Courier New"/>
        </w:rPr>
      </w:pPr>
    </w:p>
    <w:p w:rsidR="004E39EC" w:rsidRPr="005379F0" w:rsidRDefault="004E39EC" w:rsidP="004E39EC">
      <w:pPr>
        <w:pStyle w:val="CodeText"/>
        <w:ind w:left="0"/>
        <w:rPr>
          <w:rFonts w:cs="Courier New"/>
        </w:rPr>
      </w:pPr>
      <w:r>
        <w:drawing>
          <wp:inline distT="0" distB="0" distL="0" distR="0" wp14:anchorId="4A860627" wp14:editId="27AFF59B">
            <wp:extent cx="2800350" cy="2419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2" w:rsidRDefault="007C38B2" w:rsidP="007C38B2">
      <w:pPr>
        <w:pStyle w:val="CodeText"/>
        <w:rPr>
          <w:rFonts w:ascii="TheSansMonoCondensed-Plain" w:hAnsi="TheSansMonoCondensed-Plain" w:cs="TheSansMonoCondensed-Plain"/>
          <w:color w:val="000000"/>
          <w:sz w:val="18"/>
          <w:szCs w:val="18"/>
        </w:rPr>
      </w:pPr>
    </w:p>
    <w:p w:rsidR="007C38B2" w:rsidRPr="005379F0" w:rsidRDefault="007C38B2" w:rsidP="007C38B2">
      <w:pPr>
        <w:pStyle w:val="BodyText"/>
      </w:pPr>
      <w:r w:rsidRPr="005379F0">
        <w:t>Create Index:</w:t>
      </w:r>
    </w:p>
    <w:p w:rsidR="007C38B2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>alter table emp add constraint emp_pk primary key(empno)</w:t>
      </w:r>
    </w:p>
    <w:p w:rsidR="004E39EC" w:rsidRDefault="004E39EC" w:rsidP="004E39EC">
      <w:pPr>
        <w:pStyle w:val="CodeText"/>
        <w:ind w:left="0"/>
        <w:rPr>
          <w:rFonts w:cs="Courier New"/>
        </w:rPr>
      </w:pPr>
    </w:p>
    <w:p w:rsidR="004E39EC" w:rsidRPr="005379F0" w:rsidRDefault="004E39EC" w:rsidP="004E39EC">
      <w:pPr>
        <w:pStyle w:val="CodeText"/>
        <w:ind w:left="0"/>
        <w:rPr>
          <w:rFonts w:cs="Courier New"/>
        </w:rPr>
      </w:pPr>
      <w:r>
        <w:drawing>
          <wp:inline distT="0" distB="0" distL="0" distR="0" wp14:anchorId="2C1B169C" wp14:editId="5F14F18A">
            <wp:extent cx="4248150" cy="1352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2" w:rsidRPr="005379F0" w:rsidRDefault="007C38B2" w:rsidP="007C38B2">
      <w:pPr>
        <w:pStyle w:val="CodeText"/>
      </w:pPr>
    </w:p>
    <w:p w:rsidR="007C38B2" w:rsidRPr="005379F0" w:rsidRDefault="007C38B2" w:rsidP="007C38B2">
      <w:pPr>
        <w:pStyle w:val="BodyText"/>
      </w:pPr>
      <w:r w:rsidRPr="005379F0">
        <w:t>Calculate Statistic:</w:t>
      </w:r>
    </w:p>
    <w:p w:rsidR="007C38B2" w:rsidRPr="005379F0" w:rsidRDefault="007C38B2" w:rsidP="007C38B2">
      <w:pPr>
        <w:pStyle w:val="CodeText"/>
        <w:rPr>
          <w:rFonts w:cs="Courier New"/>
        </w:rPr>
      </w:pPr>
      <w:bookmarkStart w:id="33" w:name="_Hlk314569346"/>
      <w:r w:rsidRPr="005379F0">
        <w:rPr>
          <w:rFonts w:cs="Courier New"/>
        </w:rPr>
        <w:t>begin</w:t>
      </w:r>
    </w:p>
    <w:p w:rsidR="007C38B2" w:rsidRPr="005379F0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 xml:space="preserve">  dbms_stats.gather_table_stats( user, 'EMP', cascade=&gt;true );</w:t>
      </w:r>
    </w:p>
    <w:p w:rsidR="007C38B2" w:rsidRDefault="007C38B2" w:rsidP="007C38B2">
      <w:pPr>
        <w:pStyle w:val="CodeText"/>
        <w:rPr>
          <w:rFonts w:cs="Courier New"/>
        </w:rPr>
      </w:pPr>
      <w:r w:rsidRPr="005379F0">
        <w:rPr>
          <w:rFonts w:cs="Courier New"/>
        </w:rPr>
        <w:t>end;</w:t>
      </w:r>
    </w:p>
    <w:p w:rsidR="004E39EC" w:rsidRDefault="004E39EC" w:rsidP="0036324C">
      <w:pPr>
        <w:pStyle w:val="CodeText"/>
        <w:ind w:left="0"/>
        <w:rPr>
          <w:rFonts w:cs="Courier New"/>
        </w:rPr>
      </w:pPr>
    </w:p>
    <w:bookmarkEnd w:id="33"/>
    <w:p w:rsidR="004E39EC" w:rsidRDefault="004E39EC" w:rsidP="004E39EC">
      <w:pPr>
        <w:pStyle w:val="CodeText"/>
        <w:ind w:left="0"/>
      </w:pPr>
      <w:r>
        <w:lastRenderedPageBreak/>
        <w:drawing>
          <wp:inline distT="0" distB="0" distL="0" distR="0" wp14:anchorId="3FCE0C68" wp14:editId="3C1E16B3">
            <wp:extent cx="4610100" cy="21240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DD" w:rsidRDefault="001663DD" w:rsidP="004E39EC">
      <w:pPr>
        <w:pStyle w:val="CodeText"/>
        <w:ind w:left="0"/>
      </w:pPr>
    </w:p>
    <w:p w:rsidR="001663DD" w:rsidRPr="001663DD" w:rsidRDefault="001663DD" w:rsidP="001663DD">
      <w:pPr>
        <w:pStyle w:val="CodeText"/>
        <w:ind w:left="0"/>
        <w:rPr>
          <w:lang w:val="ru-RU"/>
        </w:rPr>
      </w:pPr>
      <w:r>
        <w:rPr>
          <w:b/>
          <w:sz w:val="24"/>
          <w:szCs w:val="24"/>
          <w:lang w:val="ru-RU" w:eastAsia="ru-RU"/>
        </w:rPr>
        <w:t>Первым шагом создали таблицу и индекс по ПК. Собрали статистику.</w:t>
      </w:r>
    </w:p>
    <w:p w:rsidR="004E39EC" w:rsidRPr="001663DD" w:rsidRDefault="004E39EC" w:rsidP="004E39EC">
      <w:pPr>
        <w:pStyle w:val="CodeText"/>
        <w:ind w:left="0"/>
        <w:rPr>
          <w:lang w:val="ru-RU"/>
        </w:rPr>
      </w:pPr>
    </w:p>
    <w:p w:rsidR="007C38B2" w:rsidRDefault="007C38B2" w:rsidP="007C38B2">
      <w:pPr>
        <w:pStyle w:val="BodyText"/>
      </w:pPr>
      <w:r>
        <w:t>Step 2: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>CREATE TABLE heap_addresses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(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  empno REFERENCES emp(empno) ON DELETE CASCADE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addr_type VARCHAR2(10)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street    VARCHAR2(20)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city      VARCHAR2(20)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state     VARCHAR2(2)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zip       NUMBER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PRIMARY KEY (empno,addr_type)</w:t>
      </w:r>
    </w:p>
    <w:p w:rsidR="007C38B2" w:rsidRDefault="007C38B2" w:rsidP="004E39EC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)</w:t>
      </w:r>
      <w:r w:rsidR="004E39EC">
        <w:rPr>
          <w:rFonts w:cs="Courier New"/>
        </w:rPr>
        <w:t>;</w:t>
      </w:r>
    </w:p>
    <w:p w:rsidR="004E39EC" w:rsidRDefault="004E39EC" w:rsidP="004E39EC">
      <w:pPr>
        <w:pStyle w:val="CodeText"/>
        <w:ind w:left="0"/>
        <w:rPr>
          <w:rFonts w:cs="Courier New"/>
        </w:rPr>
      </w:pPr>
    </w:p>
    <w:p w:rsidR="004E39EC" w:rsidRPr="0044461E" w:rsidRDefault="004E39EC" w:rsidP="004E39EC">
      <w:pPr>
        <w:pStyle w:val="CodeText"/>
        <w:ind w:left="0"/>
        <w:rPr>
          <w:rFonts w:cs="Courier New"/>
        </w:rPr>
      </w:pPr>
      <w:r>
        <w:drawing>
          <wp:inline distT="0" distB="0" distL="0" distR="0" wp14:anchorId="66FE1794" wp14:editId="651D9989">
            <wp:extent cx="3743325" cy="28098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2" w:rsidRDefault="007C38B2" w:rsidP="007C38B2">
      <w:pPr>
        <w:pStyle w:val="CodeText"/>
      </w:pPr>
    </w:p>
    <w:p w:rsidR="001663DD" w:rsidRPr="001663DD" w:rsidRDefault="001663DD" w:rsidP="001663DD">
      <w:pPr>
        <w:pStyle w:val="CodeText"/>
        <w:ind w:left="0"/>
        <w:rPr>
          <w:lang w:val="ru-RU"/>
        </w:rPr>
      </w:pPr>
      <w:r>
        <w:rPr>
          <w:b/>
          <w:sz w:val="24"/>
          <w:szCs w:val="24"/>
          <w:lang w:val="ru-RU" w:eastAsia="ru-RU"/>
        </w:rPr>
        <w:t>Вторым</w:t>
      </w:r>
      <w:r>
        <w:rPr>
          <w:b/>
          <w:sz w:val="24"/>
          <w:szCs w:val="24"/>
          <w:lang w:val="ru-RU" w:eastAsia="ru-RU"/>
        </w:rPr>
        <w:t xml:space="preserve"> шагом создали таблицу </w:t>
      </w:r>
      <w:r>
        <w:rPr>
          <w:b/>
          <w:sz w:val="24"/>
          <w:szCs w:val="24"/>
          <w:lang w:val="ru-RU" w:eastAsia="ru-RU"/>
        </w:rPr>
        <w:t>с составным</w:t>
      </w:r>
      <w:r>
        <w:rPr>
          <w:b/>
          <w:sz w:val="24"/>
          <w:szCs w:val="24"/>
          <w:lang w:val="ru-RU" w:eastAsia="ru-RU"/>
        </w:rPr>
        <w:t xml:space="preserve"> ПК.</w:t>
      </w:r>
    </w:p>
    <w:p w:rsidR="001663DD" w:rsidRPr="001663DD" w:rsidRDefault="001663DD" w:rsidP="007C38B2">
      <w:pPr>
        <w:pStyle w:val="CodeText"/>
        <w:rPr>
          <w:lang w:val="ru-RU"/>
        </w:rPr>
      </w:pPr>
    </w:p>
    <w:p w:rsidR="007C38B2" w:rsidRDefault="007C38B2" w:rsidP="007C38B2">
      <w:pPr>
        <w:pStyle w:val="BodyText"/>
      </w:pPr>
      <w:r>
        <w:t>Step 3:</w:t>
      </w:r>
    </w:p>
    <w:p w:rsidR="007C38B2" w:rsidRDefault="007C38B2" w:rsidP="007C38B2">
      <w:pPr>
        <w:pStyle w:val="CodeText"/>
      </w:pP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>CREATE TABLE iot_addresses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(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  empno REFERENCES emp(empno) ON DELETE CASCADE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addr_type VARCHAR2(10)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street    VARCHAR2(20)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city      VARCHAR2(20)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state     VARCHAR2(2)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lastRenderedPageBreak/>
        <w:t xml:space="preserve">  , zip       NUMBER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, PRIMARY KEY (empno,addr_type)</w:t>
      </w:r>
    </w:p>
    <w:p w:rsidR="007C38B2" w:rsidRPr="0044461E" w:rsidRDefault="007C38B2" w:rsidP="007C38B2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)</w:t>
      </w:r>
    </w:p>
    <w:p w:rsidR="007C38B2" w:rsidRDefault="007C38B2" w:rsidP="004E39EC">
      <w:pPr>
        <w:pStyle w:val="CodeText"/>
        <w:rPr>
          <w:rFonts w:cs="Courier New"/>
        </w:rPr>
      </w:pPr>
      <w:r w:rsidRPr="0044461E">
        <w:rPr>
          <w:rFonts w:cs="Courier New"/>
        </w:rPr>
        <w:t xml:space="preserve">  ORGANIZATION INDEX</w:t>
      </w:r>
      <w:r w:rsidR="004E39EC">
        <w:rPr>
          <w:rFonts w:cs="Courier New"/>
        </w:rPr>
        <w:t>;</w:t>
      </w:r>
    </w:p>
    <w:p w:rsidR="004E39EC" w:rsidRDefault="004E39EC" w:rsidP="004E39EC">
      <w:pPr>
        <w:pStyle w:val="CodeText"/>
        <w:ind w:left="0"/>
        <w:rPr>
          <w:rFonts w:cs="Courier New"/>
        </w:rPr>
      </w:pPr>
    </w:p>
    <w:p w:rsidR="004E39EC" w:rsidRDefault="004E39EC" w:rsidP="004E39EC">
      <w:pPr>
        <w:pStyle w:val="CodeText"/>
        <w:ind w:left="0"/>
        <w:rPr>
          <w:rFonts w:cs="Courier New"/>
        </w:rPr>
      </w:pPr>
      <w:r>
        <w:drawing>
          <wp:inline distT="0" distB="0" distL="0" distR="0" wp14:anchorId="76C4D931" wp14:editId="57EF3224">
            <wp:extent cx="3762375" cy="28956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DD" w:rsidRDefault="001663DD" w:rsidP="001663DD">
      <w:pPr>
        <w:pStyle w:val="CodeText"/>
        <w:ind w:left="0"/>
        <w:rPr>
          <w:b/>
          <w:sz w:val="24"/>
          <w:szCs w:val="24"/>
          <w:lang w:val="ru-RU" w:eastAsia="ru-RU"/>
        </w:rPr>
      </w:pPr>
    </w:p>
    <w:p w:rsidR="001663DD" w:rsidRPr="001663DD" w:rsidRDefault="001663DD" w:rsidP="001663DD">
      <w:pPr>
        <w:pStyle w:val="CodeText"/>
        <w:ind w:left="0"/>
        <w:rPr>
          <w:lang w:val="ru-RU"/>
        </w:rPr>
      </w:pPr>
      <w:r>
        <w:rPr>
          <w:b/>
          <w:sz w:val="24"/>
          <w:szCs w:val="24"/>
          <w:lang w:val="ru-RU" w:eastAsia="ru-RU"/>
        </w:rPr>
        <w:t>Третьим</w:t>
      </w:r>
      <w:r>
        <w:rPr>
          <w:b/>
          <w:sz w:val="24"/>
          <w:szCs w:val="24"/>
          <w:lang w:val="ru-RU" w:eastAsia="ru-RU"/>
        </w:rPr>
        <w:t xml:space="preserve"> шагом создали </w:t>
      </w:r>
      <w:r w:rsidRPr="001663DD">
        <w:rPr>
          <w:b/>
          <w:sz w:val="24"/>
          <w:szCs w:val="24"/>
          <w:lang w:val="ru-RU" w:eastAsia="ru-RU"/>
        </w:rPr>
        <w:t>индексно-организованных таблиц</w:t>
      </w:r>
      <w:r>
        <w:rPr>
          <w:b/>
          <w:sz w:val="24"/>
          <w:szCs w:val="24"/>
          <w:lang w:val="ru-RU" w:eastAsia="ru-RU"/>
        </w:rPr>
        <w:t>у</w:t>
      </w:r>
      <w:r>
        <w:rPr>
          <w:b/>
          <w:sz w:val="24"/>
          <w:szCs w:val="24"/>
          <w:lang w:val="ru-RU" w:eastAsia="ru-RU"/>
        </w:rPr>
        <w:t>.</w:t>
      </w:r>
      <w:r>
        <w:rPr>
          <w:b/>
          <w:sz w:val="24"/>
          <w:szCs w:val="24"/>
          <w:lang w:val="ru-RU" w:eastAsia="ru-RU"/>
        </w:rPr>
        <w:t xml:space="preserve"> </w:t>
      </w:r>
      <w:r w:rsidRPr="001663DD">
        <w:rPr>
          <w:b/>
          <w:sz w:val="24"/>
          <w:szCs w:val="24"/>
          <w:lang w:val="ru-RU" w:eastAsia="ru-RU"/>
        </w:rPr>
        <w:t xml:space="preserve">После создания таблицы создается индекс. Когда записи вставляются, то они помещаются в первый доступный блок, который найдет </w:t>
      </w:r>
      <w:r>
        <w:rPr>
          <w:b/>
          <w:sz w:val="24"/>
          <w:szCs w:val="24"/>
          <w:lang w:val="ru-RU" w:eastAsia="ru-RU"/>
        </w:rPr>
        <w:t>оракл</w:t>
      </w:r>
      <w:r w:rsidRPr="001663DD">
        <w:rPr>
          <w:b/>
          <w:sz w:val="24"/>
          <w:szCs w:val="24"/>
          <w:lang w:val="ru-RU" w:eastAsia="ru-RU"/>
        </w:rPr>
        <w:t xml:space="preserve">, не придерживаясь никакого определенного порядка. В индексно-организованных таблицах записи размещаются в порядке определенном первичным ключом, который </w:t>
      </w:r>
      <w:r>
        <w:rPr>
          <w:b/>
          <w:sz w:val="24"/>
          <w:szCs w:val="24"/>
          <w:lang w:val="ru-RU" w:eastAsia="ru-RU"/>
        </w:rPr>
        <w:t>мы</w:t>
      </w:r>
      <w:r w:rsidRPr="001663DD">
        <w:rPr>
          <w:b/>
          <w:sz w:val="24"/>
          <w:szCs w:val="24"/>
          <w:lang w:val="ru-RU" w:eastAsia="ru-RU"/>
        </w:rPr>
        <w:t xml:space="preserve"> установили.</w:t>
      </w:r>
    </w:p>
    <w:p w:rsidR="001663DD" w:rsidRPr="001663DD" w:rsidRDefault="001663DD" w:rsidP="004E39EC">
      <w:pPr>
        <w:pStyle w:val="CodeText"/>
        <w:ind w:left="0"/>
        <w:rPr>
          <w:rFonts w:cs="Courier New"/>
          <w:lang w:val="ru-RU"/>
        </w:rPr>
      </w:pPr>
    </w:p>
    <w:p w:rsidR="007C38B2" w:rsidRPr="001663DD" w:rsidRDefault="007C38B2" w:rsidP="007C38B2">
      <w:pPr>
        <w:pStyle w:val="CodeText"/>
        <w:rPr>
          <w:lang w:val="ru-RU"/>
        </w:rPr>
      </w:pPr>
    </w:p>
    <w:p w:rsidR="007C38B2" w:rsidRDefault="007C38B2" w:rsidP="007C38B2">
      <w:pPr>
        <w:pStyle w:val="BodyText"/>
      </w:pPr>
      <w:r>
        <w:t>Step 4: Initial inserts:</w:t>
      </w:r>
    </w:p>
    <w:p w:rsidR="007C38B2" w:rsidRDefault="007C38B2" w:rsidP="007C38B2">
      <w:pPr>
        <w:pStyle w:val="CodeText"/>
      </w:pP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INSERT INTO heap_addresses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SELECT empno, 'WORK' , '123 main street' , 'Washington' , 'DC' , 20123 FROM emp;</w:t>
      </w:r>
    </w:p>
    <w:p w:rsidR="007C38B2" w:rsidRPr="00F576E6" w:rsidRDefault="007C38B2" w:rsidP="007C38B2">
      <w:pPr>
        <w:pStyle w:val="CodeText"/>
        <w:rPr>
          <w:rFonts w:cs="Courier New"/>
        </w:rPr>
      </w:pP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INSERT INTO iot_addresses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SELECT empno , 'WORK' , '123 main street' , 'Washington' , 'DC' , 20123 FROM emp;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--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INSERT INTO heap_addresses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SELECT empno, 'HOME' , '123 main street' , 'Washington' , 'DC' , 20123 FROM emp;</w:t>
      </w:r>
    </w:p>
    <w:p w:rsidR="007C38B2" w:rsidRPr="00F576E6" w:rsidRDefault="007C38B2" w:rsidP="007C38B2">
      <w:pPr>
        <w:pStyle w:val="CodeText"/>
        <w:rPr>
          <w:rFonts w:cs="Courier New"/>
        </w:rPr>
      </w:pP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INSERT INTO iot_addresses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SELECT empno, 'HOME' , '123 main street' , 'Washington' , 'DC' , 20123 FROM emp;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--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INSERT INTO heap_addresses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SELECT empno, 'PREV' , '123 main street' , 'Washington' , 'DC' , 20123 FROM emp;</w:t>
      </w:r>
    </w:p>
    <w:p w:rsidR="007C38B2" w:rsidRPr="00F576E6" w:rsidRDefault="007C38B2" w:rsidP="007C38B2">
      <w:pPr>
        <w:pStyle w:val="CodeText"/>
        <w:rPr>
          <w:rFonts w:cs="Courier New"/>
        </w:rPr>
      </w:pP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INSERT INTO iot_addresses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SELECT empno, 'PREV' , '123 main street' , 'Washington' , 'DC' , 20123 FROM emp;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--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INSERT INTO heap_addresses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SELECT empno, 'SCHOOL' , '123 main street' , 'Washington' , 'DC' , 20123 FROM emp;</w:t>
      </w:r>
    </w:p>
    <w:p w:rsidR="007C38B2" w:rsidRPr="00F576E6" w:rsidRDefault="007C38B2" w:rsidP="007C38B2">
      <w:pPr>
        <w:pStyle w:val="CodeText"/>
        <w:rPr>
          <w:rFonts w:cs="Courier New"/>
        </w:rPr>
      </w:pP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INSERT INTO iot_addresses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SELECT empno, 'SCHOOL' , '123 main street' , 'Washington' , 'DC' , 20123 FROM emp;</w:t>
      </w:r>
    </w:p>
    <w:p w:rsidR="007C38B2" w:rsidRPr="00F576E6" w:rsidRDefault="007C38B2" w:rsidP="007C38B2">
      <w:pPr>
        <w:pStyle w:val="CodeText"/>
        <w:rPr>
          <w:rFonts w:cs="Courier New"/>
        </w:rPr>
      </w:pPr>
    </w:p>
    <w:p w:rsidR="007C38B2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>Commit;</w:t>
      </w:r>
    </w:p>
    <w:p w:rsidR="004E39EC" w:rsidRDefault="004E39EC" w:rsidP="007C38B2">
      <w:pPr>
        <w:pStyle w:val="CodeText"/>
        <w:rPr>
          <w:rFonts w:cs="Courier New"/>
        </w:rPr>
      </w:pPr>
    </w:p>
    <w:p w:rsidR="004E39EC" w:rsidRDefault="004E39EC" w:rsidP="004E39EC">
      <w:pPr>
        <w:pStyle w:val="CodeText"/>
        <w:ind w:left="0"/>
        <w:rPr>
          <w:rFonts w:cs="Courier New"/>
        </w:rPr>
      </w:pPr>
      <w:r>
        <w:lastRenderedPageBreak/>
        <w:drawing>
          <wp:inline distT="0" distB="0" distL="0" distR="0" wp14:anchorId="2FC63876" wp14:editId="0222E51D">
            <wp:extent cx="5941695" cy="41992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DD" w:rsidRDefault="001663DD" w:rsidP="001663DD">
      <w:pPr>
        <w:pStyle w:val="CodeText"/>
        <w:ind w:left="0"/>
        <w:rPr>
          <w:rFonts w:cs="Courier New"/>
        </w:rPr>
      </w:pPr>
    </w:p>
    <w:p w:rsidR="001663DD" w:rsidRDefault="001663DD" w:rsidP="001663DD">
      <w:pPr>
        <w:pStyle w:val="CodeText"/>
        <w:ind w:left="0"/>
      </w:pPr>
    </w:p>
    <w:p w:rsidR="007C38B2" w:rsidRDefault="007C38B2" w:rsidP="007C38B2">
      <w:pPr>
        <w:pStyle w:val="BodyText"/>
      </w:pPr>
      <w:r>
        <w:t>Step 5: Calculate statistic:</w:t>
      </w:r>
    </w:p>
    <w:p w:rsidR="007C38B2" w:rsidRDefault="007C38B2" w:rsidP="007C38B2">
      <w:pPr>
        <w:pStyle w:val="CodeText"/>
      </w:pP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 xml:space="preserve">exec dbms_stats.gather_table_stats( </w:t>
      </w:r>
      <w:r>
        <w:rPr>
          <w:rFonts w:cs="Courier New"/>
        </w:rPr>
        <w:t>$</w:t>
      </w:r>
      <w:r w:rsidRPr="00F576E6">
        <w:rPr>
          <w:rFonts w:cs="Courier New"/>
        </w:rPr>
        <w:t>user</w:t>
      </w:r>
      <w:r>
        <w:rPr>
          <w:rFonts w:cs="Courier New"/>
        </w:rPr>
        <w:t>name$</w:t>
      </w:r>
      <w:r w:rsidRPr="00F576E6">
        <w:rPr>
          <w:rFonts w:cs="Courier New"/>
        </w:rPr>
        <w:t>, 'HEAP_ADDRESSES' );</w:t>
      </w:r>
    </w:p>
    <w:p w:rsidR="007C38B2" w:rsidRPr="00F576E6" w:rsidRDefault="007C38B2" w:rsidP="007C38B2">
      <w:pPr>
        <w:pStyle w:val="CodeText"/>
        <w:rPr>
          <w:rFonts w:cs="Courier New"/>
        </w:rPr>
      </w:pPr>
      <w:r w:rsidRPr="00F576E6">
        <w:rPr>
          <w:rFonts w:cs="Courier New"/>
        </w:rPr>
        <w:t xml:space="preserve">exec dbms_stats.gather_table_stats( </w:t>
      </w:r>
      <w:r>
        <w:rPr>
          <w:rFonts w:cs="Courier New"/>
        </w:rPr>
        <w:t>$</w:t>
      </w:r>
      <w:r w:rsidRPr="00F576E6">
        <w:rPr>
          <w:rFonts w:cs="Courier New"/>
        </w:rPr>
        <w:t>user</w:t>
      </w:r>
      <w:r>
        <w:rPr>
          <w:rFonts w:cs="Courier New"/>
        </w:rPr>
        <w:t>name$</w:t>
      </w:r>
      <w:r w:rsidRPr="00F576E6">
        <w:rPr>
          <w:rFonts w:cs="Courier New"/>
        </w:rPr>
        <w:t>, 'IOT_ADDRESSES' );</w:t>
      </w:r>
    </w:p>
    <w:p w:rsidR="007C38B2" w:rsidRDefault="005D79F4" w:rsidP="007C38B2">
      <w:pPr>
        <w:widowControl/>
        <w:autoSpaceDE w:val="0"/>
        <w:autoSpaceDN w:val="0"/>
        <w:adjustRightInd w:val="0"/>
        <w:spacing w:line="240" w:lineRule="auto"/>
      </w:pPr>
      <w:r>
        <w:rPr>
          <w:noProof/>
        </w:rPr>
        <w:drawing>
          <wp:inline distT="0" distB="0" distL="0" distR="0" wp14:anchorId="75BCA23E" wp14:editId="5879FCC4">
            <wp:extent cx="4552950" cy="1838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3DD" w:rsidRDefault="001663DD" w:rsidP="001663DD">
      <w:pPr>
        <w:pStyle w:val="CodeText"/>
        <w:ind w:left="0"/>
        <w:rPr>
          <w:b/>
          <w:sz w:val="24"/>
          <w:szCs w:val="24"/>
          <w:lang w:val="ru-RU" w:eastAsia="ru-RU"/>
        </w:rPr>
      </w:pPr>
    </w:p>
    <w:p w:rsidR="001663DD" w:rsidRPr="001663DD" w:rsidRDefault="001663DD" w:rsidP="001663DD">
      <w:pPr>
        <w:pStyle w:val="CodeText"/>
        <w:ind w:left="0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Вставили</w:t>
      </w:r>
      <w:r w:rsidRPr="001663DD">
        <w:rPr>
          <w:b/>
          <w:sz w:val="24"/>
          <w:szCs w:val="24"/>
          <w:lang w:val="ru-RU" w:eastAsia="ru-RU"/>
        </w:rPr>
        <w:t xml:space="preserve"> </w:t>
      </w:r>
      <w:r>
        <w:rPr>
          <w:b/>
          <w:sz w:val="24"/>
          <w:szCs w:val="24"/>
          <w:lang w:val="ru-RU" w:eastAsia="ru-RU"/>
        </w:rPr>
        <w:t>данные</w:t>
      </w:r>
      <w:r w:rsidRPr="001663DD">
        <w:rPr>
          <w:b/>
          <w:sz w:val="24"/>
          <w:szCs w:val="24"/>
          <w:lang w:val="ru-RU" w:eastAsia="ru-RU"/>
        </w:rPr>
        <w:t xml:space="preserve"> </w:t>
      </w:r>
      <w:r>
        <w:rPr>
          <w:b/>
          <w:sz w:val="24"/>
          <w:szCs w:val="24"/>
          <w:lang w:val="ru-RU" w:eastAsia="ru-RU"/>
        </w:rPr>
        <w:t>в</w:t>
      </w:r>
      <w:r w:rsidRPr="001663DD">
        <w:rPr>
          <w:b/>
          <w:sz w:val="24"/>
          <w:szCs w:val="24"/>
          <w:lang w:val="ru-RU" w:eastAsia="ru-RU"/>
        </w:rPr>
        <w:t xml:space="preserve"> </w:t>
      </w:r>
      <w:r>
        <w:rPr>
          <w:b/>
          <w:sz w:val="24"/>
          <w:szCs w:val="24"/>
          <w:lang w:val="ru-RU" w:eastAsia="ru-RU"/>
        </w:rPr>
        <w:t>таблицы</w:t>
      </w:r>
      <w:r>
        <w:rPr>
          <w:b/>
          <w:sz w:val="24"/>
          <w:szCs w:val="24"/>
          <w:lang w:val="ru-RU" w:eastAsia="ru-RU"/>
        </w:rPr>
        <w:t xml:space="preserve"> и собрали статистику</w:t>
      </w:r>
      <w:r w:rsidRPr="001663DD">
        <w:rPr>
          <w:b/>
          <w:sz w:val="24"/>
          <w:szCs w:val="24"/>
          <w:lang w:val="ru-RU" w:eastAsia="ru-RU"/>
        </w:rPr>
        <w:t>.</w:t>
      </w:r>
    </w:p>
    <w:p w:rsidR="005D79F4" w:rsidRPr="001663DD" w:rsidRDefault="005D79F4" w:rsidP="007C38B2">
      <w:pPr>
        <w:widowControl/>
        <w:autoSpaceDE w:val="0"/>
        <w:autoSpaceDN w:val="0"/>
        <w:adjustRightInd w:val="0"/>
        <w:spacing w:line="240" w:lineRule="auto"/>
        <w:rPr>
          <w:lang w:val="ru-RU"/>
        </w:rPr>
      </w:pPr>
    </w:p>
    <w:p w:rsidR="007C38B2" w:rsidRPr="00E34204" w:rsidRDefault="007C38B2" w:rsidP="007C38B2">
      <w:pPr>
        <w:pStyle w:val="BodyText"/>
      </w:pPr>
      <w:r w:rsidRPr="00E34204">
        <w:t>Step 6:  Compare Trace and Performance:</w:t>
      </w:r>
    </w:p>
    <w:p w:rsidR="007C38B2" w:rsidRPr="00E34204" w:rsidRDefault="007C38B2" w:rsidP="007C38B2">
      <w:pPr>
        <w:pStyle w:val="CodeText"/>
      </w:pPr>
    </w:p>
    <w:p w:rsidR="007C38B2" w:rsidRPr="00E34204" w:rsidRDefault="007C38B2" w:rsidP="007C38B2">
      <w:pPr>
        <w:pStyle w:val="CodeText"/>
      </w:pPr>
      <w:r w:rsidRPr="00E34204">
        <w:t>Explain 1:</w:t>
      </w:r>
    </w:p>
    <w:p w:rsidR="007C38B2" w:rsidRPr="00E34204" w:rsidRDefault="007C38B2" w:rsidP="007C38B2">
      <w:pPr>
        <w:pStyle w:val="CodeText"/>
      </w:pPr>
    </w:p>
    <w:p w:rsidR="007C38B2" w:rsidRPr="00E34204" w:rsidRDefault="007C38B2" w:rsidP="007C38B2">
      <w:pPr>
        <w:pStyle w:val="CodeText"/>
      </w:pPr>
      <w:r w:rsidRPr="00E34204">
        <w:t>SELECT *</w:t>
      </w:r>
    </w:p>
    <w:p w:rsidR="007C38B2" w:rsidRPr="00E34204" w:rsidRDefault="007C38B2" w:rsidP="007C38B2">
      <w:pPr>
        <w:pStyle w:val="CodeText"/>
      </w:pPr>
      <w:r w:rsidRPr="00E34204">
        <w:t xml:space="preserve">   FROM emp ,</w:t>
      </w:r>
    </w:p>
    <w:p w:rsidR="007C38B2" w:rsidRPr="00E34204" w:rsidRDefault="007C38B2" w:rsidP="007C38B2">
      <w:pPr>
        <w:pStyle w:val="CodeText"/>
      </w:pPr>
      <w:r w:rsidRPr="00E34204">
        <w:t xml:space="preserve">        heap_addresses</w:t>
      </w:r>
    </w:p>
    <w:p w:rsidR="007C38B2" w:rsidRPr="00E34204" w:rsidRDefault="007C38B2" w:rsidP="007C38B2">
      <w:pPr>
        <w:pStyle w:val="CodeText"/>
      </w:pPr>
      <w:r w:rsidRPr="00E34204">
        <w:t xml:space="preserve">  WHERE emp.empno = heap_addresses.empno</w:t>
      </w:r>
    </w:p>
    <w:p w:rsidR="007C38B2" w:rsidRPr="00E34204" w:rsidRDefault="007C38B2" w:rsidP="007C38B2">
      <w:pPr>
        <w:pStyle w:val="CodeText"/>
      </w:pPr>
      <w:r w:rsidRPr="00E34204">
        <w:t xml:space="preserve">  AND emp.empno   = 42;</w:t>
      </w:r>
    </w:p>
    <w:p w:rsidR="007C38B2" w:rsidRDefault="007C38B2" w:rsidP="005D79F4">
      <w:pPr>
        <w:pStyle w:val="CodeText"/>
        <w:ind w:left="0"/>
      </w:pPr>
    </w:p>
    <w:p w:rsidR="005D79F4" w:rsidRDefault="005D79F4" w:rsidP="005D79F4">
      <w:pPr>
        <w:pStyle w:val="CodeText"/>
        <w:ind w:left="0"/>
      </w:pPr>
      <w:r>
        <w:drawing>
          <wp:inline distT="0" distB="0" distL="0" distR="0" wp14:anchorId="0A6B3EB6" wp14:editId="35B47728">
            <wp:extent cx="5941695" cy="1811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F4" w:rsidRPr="00E34204" w:rsidRDefault="005D79F4" w:rsidP="005D79F4">
      <w:pPr>
        <w:pStyle w:val="CodeText"/>
        <w:ind w:left="0"/>
      </w:pPr>
      <w:r>
        <w:drawing>
          <wp:inline distT="0" distB="0" distL="0" distR="0" wp14:anchorId="4B19CEB9" wp14:editId="006E1495">
            <wp:extent cx="5941695" cy="41617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F4" w:rsidRDefault="005D79F4" w:rsidP="007C38B2">
      <w:pPr>
        <w:pStyle w:val="CodeText"/>
      </w:pPr>
    </w:p>
    <w:p w:rsidR="007C38B2" w:rsidRPr="00E34204" w:rsidRDefault="007C38B2" w:rsidP="007C38B2">
      <w:pPr>
        <w:pStyle w:val="CodeText"/>
      </w:pPr>
      <w:r w:rsidRPr="00E34204">
        <w:t>Explain 2:</w:t>
      </w:r>
    </w:p>
    <w:p w:rsidR="007C38B2" w:rsidRPr="00E34204" w:rsidRDefault="007C38B2" w:rsidP="007C38B2">
      <w:pPr>
        <w:pStyle w:val="CodeText"/>
      </w:pPr>
    </w:p>
    <w:p w:rsidR="007C38B2" w:rsidRPr="00E34204" w:rsidRDefault="007C38B2" w:rsidP="007C38B2">
      <w:pPr>
        <w:pStyle w:val="CodeText"/>
      </w:pPr>
      <w:r w:rsidRPr="00E34204">
        <w:t>SELECT *</w:t>
      </w:r>
    </w:p>
    <w:p w:rsidR="007C38B2" w:rsidRPr="00E34204" w:rsidRDefault="007C38B2" w:rsidP="007C38B2">
      <w:pPr>
        <w:pStyle w:val="CodeText"/>
      </w:pPr>
      <w:r w:rsidRPr="00E34204">
        <w:t xml:space="preserve">   FROM emp ,</w:t>
      </w:r>
    </w:p>
    <w:p w:rsidR="007C38B2" w:rsidRPr="00E34204" w:rsidRDefault="007C38B2" w:rsidP="007C38B2">
      <w:pPr>
        <w:pStyle w:val="CodeText"/>
      </w:pPr>
      <w:r w:rsidRPr="00E34204">
        <w:t xml:space="preserve">        iot_addresses</w:t>
      </w:r>
    </w:p>
    <w:p w:rsidR="007C38B2" w:rsidRPr="00E34204" w:rsidRDefault="007C38B2" w:rsidP="007C38B2">
      <w:pPr>
        <w:pStyle w:val="CodeText"/>
      </w:pPr>
      <w:r w:rsidRPr="00E34204">
        <w:t xml:space="preserve">  WHERE emp.empno = iot_addresses.empno</w:t>
      </w:r>
    </w:p>
    <w:p w:rsidR="007C38B2" w:rsidRPr="00E34204" w:rsidRDefault="007C38B2" w:rsidP="007C38B2">
      <w:pPr>
        <w:pStyle w:val="CodeText"/>
      </w:pPr>
      <w:r w:rsidRPr="00E34204">
        <w:t xml:space="preserve">  AND emp.empno   = 42; </w:t>
      </w:r>
    </w:p>
    <w:p w:rsidR="007C38B2" w:rsidRDefault="007C38B2" w:rsidP="005D79F4">
      <w:pPr>
        <w:pStyle w:val="CodeText"/>
        <w:ind w:left="0"/>
      </w:pPr>
    </w:p>
    <w:p w:rsidR="005D79F4" w:rsidRDefault="005D79F4" w:rsidP="005D79F4">
      <w:pPr>
        <w:pStyle w:val="CodeText"/>
        <w:ind w:left="0"/>
      </w:pPr>
      <w:r>
        <w:lastRenderedPageBreak/>
        <w:drawing>
          <wp:inline distT="0" distB="0" distL="0" distR="0" wp14:anchorId="59A0F6EC" wp14:editId="3198038C">
            <wp:extent cx="5941695" cy="24822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F4" w:rsidRDefault="005D79F4" w:rsidP="005D79F4">
      <w:pPr>
        <w:pStyle w:val="CodeText"/>
        <w:ind w:left="0"/>
      </w:pPr>
      <w:r>
        <w:drawing>
          <wp:inline distT="0" distB="0" distL="0" distR="0" wp14:anchorId="0565AEDB" wp14:editId="35B75D02">
            <wp:extent cx="5941695" cy="39325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FBA" w:rsidRDefault="00D73FBA" w:rsidP="005D79F4">
      <w:pPr>
        <w:pStyle w:val="CodeText"/>
        <w:ind w:left="0"/>
      </w:pPr>
    </w:p>
    <w:p w:rsidR="00D73FBA" w:rsidRPr="0036324C" w:rsidRDefault="0036324C" w:rsidP="005D79F4">
      <w:pPr>
        <w:pStyle w:val="CodeText"/>
        <w:ind w:left="0"/>
        <w:rPr>
          <w:lang w:val="ru-RU"/>
        </w:rPr>
      </w:pPr>
      <w:r w:rsidRPr="0036324C">
        <w:rPr>
          <w:b/>
          <w:sz w:val="24"/>
          <w:szCs w:val="24"/>
          <w:lang w:val="ru-RU" w:eastAsia="ru-RU"/>
        </w:rPr>
        <w:t>Вы</w:t>
      </w:r>
      <w:r>
        <w:rPr>
          <w:b/>
          <w:sz w:val="24"/>
          <w:szCs w:val="24"/>
          <w:lang w:val="ru-RU" w:eastAsia="ru-RU"/>
        </w:rPr>
        <w:t>вод: когда м</w:t>
      </w:r>
      <w:r w:rsidRPr="0036324C">
        <w:rPr>
          <w:b/>
          <w:sz w:val="24"/>
          <w:szCs w:val="24"/>
          <w:lang w:val="ru-RU" w:eastAsia="ru-RU"/>
        </w:rPr>
        <w:t>ы используете обычную (HEAP) таблицу и создае</w:t>
      </w:r>
      <w:r>
        <w:rPr>
          <w:b/>
          <w:sz w:val="24"/>
          <w:szCs w:val="24"/>
          <w:lang w:val="ru-RU" w:eastAsia="ru-RU"/>
        </w:rPr>
        <w:t>м</w:t>
      </w:r>
      <w:r w:rsidRPr="0036324C">
        <w:rPr>
          <w:b/>
          <w:sz w:val="24"/>
          <w:szCs w:val="24"/>
          <w:lang w:val="ru-RU" w:eastAsia="ru-RU"/>
        </w:rPr>
        <w:t xml:space="preserve"> индекс на нее, тот индекс использует физический (physical) rowid как </w:t>
      </w:r>
      <w:r w:rsidR="009C3E07">
        <w:rPr>
          <w:b/>
          <w:sz w:val="24"/>
          <w:szCs w:val="24"/>
          <w:lang w:val="ru-RU" w:eastAsia="ru-RU"/>
        </w:rPr>
        <w:t>указатель на адрес самой записи</w:t>
      </w:r>
      <w:r w:rsidRPr="0036324C">
        <w:rPr>
          <w:b/>
          <w:sz w:val="24"/>
          <w:szCs w:val="24"/>
          <w:lang w:val="ru-RU" w:eastAsia="ru-RU"/>
        </w:rPr>
        <w:t>.</w:t>
      </w:r>
      <w:r w:rsidR="009C3E07">
        <w:rPr>
          <w:b/>
          <w:sz w:val="24"/>
          <w:szCs w:val="24"/>
          <w:lang w:val="ru-RU" w:eastAsia="ru-RU"/>
        </w:rPr>
        <w:t xml:space="preserve"> </w:t>
      </w:r>
      <w:r w:rsidR="009C3E07" w:rsidRPr="009C3E07">
        <w:rPr>
          <w:b/>
          <w:sz w:val="24"/>
          <w:szCs w:val="24"/>
          <w:lang w:val="ru-RU" w:eastAsia="ru-RU"/>
        </w:rPr>
        <w:t xml:space="preserve">Для индексно- организованных таблиц используется несколько иной подход: сразу создается индекс, основанный на первичном ключе и включающий прочие колонки записи. Фактически есть только индекс, а таблицы в виде кучи нет. Поэтому для такого типа индекса оракл не использует физический ROWID. Предназначение </w:t>
      </w:r>
      <w:r w:rsidR="009C3E07">
        <w:rPr>
          <w:b/>
          <w:sz w:val="24"/>
          <w:szCs w:val="24"/>
          <w:lang w:val="ru-RU" w:eastAsia="ru-RU"/>
        </w:rPr>
        <w:t>ИОТ</w:t>
      </w:r>
      <w:r w:rsidR="009C3E07" w:rsidRPr="009C3E07">
        <w:rPr>
          <w:b/>
          <w:sz w:val="24"/>
          <w:szCs w:val="24"/>
          <w:lang w:val="ru-RU" w:eastAsia="ru-RU"/>
        </w:rPr>
        <w:t xml:space="preserve"> - взять ключи и сами данные одновременно, избегая индексно-табличного поиска. И минимизировать операции ввода вывода в ходе этого процесса.</w:t>
      </w:r>
      <w:r w:rsidR="009C3E07">
        <w:rPr>
          <w:b/>
          <w:sz w:val="24"/>
          <w:szCs w:val="24"/>
          <w:lang w:val="ru-RU" w:eastAsia="ru-RU"/>
        </w:rPr>
        <w:t xml:space="preserve"> Что мы и наблюдаем по плану </w:t>
      </w:r>
      <w:r w:rsidR="009C3E07">
        <w:rPr>
          <w:b/>
          <w:sz w:val="24"/>
          <w:szCs w:val="24"/>
          <w:lang w:val="ru-RU" w:eastAsia="ru-RU"/>
        </w:rPr>
        <w:lastRenderedPageBreak/>
        <w:t>выполнения. Стоимость поиска по ИОТ меньше (</w:t>
      </w:r>
      <w:r w:rsidR="009C3E07">
        <w:rPr>
          <w:b/>
          <w:sz w:val="24"/>
          <w:szCs w:val="24"/>
          <w:lang w:eastAsia="ru-RU"/>
        </w:rPr>
        <w:t>EXPLAIN</w:t>
      </w:r>
      <w:r w:rsidR="009C3E07" w:rsidRPr="009C3E07">
        <w:rPr>
          <w:b/>
          <w:sz w:val="24"/>
          <w:szCs w:val="24"/>
          <w:lang w:val="ru-RU" w:eastAsia="ru-RU"/>
        </w:rPr>
        <w:t xml:space="preserve"> </w:t>
      </w:r>
      <w:r w:rsidR="009C3E07">
        <w:rPr>
          <w:b/>
          <w:sz w:val="24"/>
          <w:szCs w:val="24"/>
          <w:lang w:eastAsia="ru-RU"/>
        </w:rPr>
        <w:t>PLAN</w:t>
      </w:r>
      <w:r w:rsidR="009C3E07" w:rsidRPr="009C3E07">
        <w:rPr>
          <w:b/>
          <w:sz w:val="24"/>
          <w:szCs w:val="24"/>
          <w:lang w:val="ru-RU" w:eastAsia="ru-RU"/>
        </w:rPr>
        <w:t xml:space="preserve"> </w:t>
      </w:r>
      <w:r w:rsidR="009C3E07" w:rsidRPr="00871727">
        <w:rPr>
          <w:b/>
          <w:sz w:val="24"/>
          <w:szCs w:val="24"/>
          <w:lang w:val="ru-RU" w:eastAsia="ru-RU"/>
        </w:rPr>
        <w:t>2</w:t>
      </w:r>
      <w:r w:rsidR="009C3E07" w:rsidRPr="009C3E07">
        <w:rPr>
          <w:b/>
          <w:sz w:val="24"/>
          <w:szCs w:val="24"/>
          <w:lang w:val="ru-RU" w:eastAsia="ru-RU"/>
        </w:rPr>
        <w:t>)</w:t>
      </w:r>
      <w:r w:rsidR="009C3E07">
        <w:rPr>
          <w:b/>
          <w:sz w:val="24"/>
          <w:szCs w:val="24"/>
          <w:lang w:val="ru-RU" w:eastAsia="ru-RU"/>
        </w:rPr>
        <w:t>, чем стоимость по куче</w:t>
      </w:r>
      <w:r w:rsidR="009C3E07" w:rsidRPr="009C3E07">
        <w:rPr>
          <w:b/>
          <w:sz w:val="24"/>
          <w:szCs w:val="24"/>
          <w:lang w:val="ru-RU" w:eastAsia="ru-RU"/>
        </w:rPr>
        <w:t xml:space="preserve"> </w:t>
      </w:r>
      <w:r w:rsidR="009C3E07">
        <w:rPr>
          <w:b/>
          <w:sz w:val="24"/>
          <w:szCs w:val="24"/>
          <w:lang w:val="ru-RU" w:eastAsia="ru-RU"/>
        </w:rPr>
        <w:t>(</w:t>
      </w:r>
      <w:r w:rsidR="009C3E07">
        <w:rPr>
          <w:b/>
          <w:sz w:val="24"/>
          <w:szCs w:val="24"/>
          <w:lang w:eastAsia="ru-RU"/>
        </w:rPr>
        <w:t>EXPLAIN</w:t>
      </w:r>
      <w:r w:rsidR="009C3E07" w:rsidRPr="009C3E07">
        <w:rPr>
          <w:b/>
          <w:sz w:val="24"/>
          <w:szCs w:val="24"/>
          <w:lang w:val="ru-RU" w:eastAsia="ru-RU"/>
        </w:rPr>
        <w:t xml:space="preserve"> </w:t>
      </w:r>
      <w:r w:rsidR="009C3E07">
        <w:rPr>
          <w:b/>
          <w:sz w:val="24"/>
          <w:szCs w:val="24"/>
          <w:lang w:eastAsia="ru-RU"/>
        </w:rPr>
        <w:t>PLAN</w:t>
      </w:r>
      <w:r w:rsidR="009C3E07">
        <w:rPr>
          <w:b/>
          <w:sz w:val="24"/>
          <w:szCs w:val="24"/>
          <w:lang w:val="ru-RU" w:eastAsia="ru-RU"/>
        </w:rPr>
        <w:t xml:space="preserve"> 1</w:t>
      </w:r>
      <w:r w:rsidR="009C3E07" w:rsidRPr="009C3E07">
        <w:rPr>
          <w:b/>
          <w:sz w:val="24"/>
          <w:szCs w:val="24"/>
          <w:lang w:val="ru-RU" w:eastAsia="ru-RU"/>
        </w:rPr>
        <w:t>)</w:t>
      </w:r>
      <w:r w:rsidR="009C3E07">
        <w:rPr>
          <w:b/>
          <w:sz w:val="24"/>
          <w:szCs w:val="24"/>
          <w:lang w:val="ru-RU" w:eastAsia="ru-RU"/>
        </w:rPr>
        <w:t>.</w:t>
      </w:r>
    </w:p>
    <w:p w:rsidR="009C3E07" w:rsidRDefault="009C3E07">
      <w:pPr>
        <w:widowControl/>
        <w:spacing w:line="240" w:lineRule="auto"/>
        <w:rPr>
          <w:rFonts w:ascii="Courier New" w:hAnsi="Courier New"/>
          <w:noProof/>
          <w:sz w:val="16"/>
          <w:lang w:val="ru-RU"/>
        </w:rPr>
      </w:pPr>
      <w:r>
        <w:rPr>
          <w:lang w:val="ru-RU"/>
        </w:rPr>
        <w:br w:type="page"/>
      </w:r>
    </w:p>
    <w:p w:rsidR="007C38B2" w:rsidRDefault="007C38B2" w:rsidP="007C38B2">
      <w:pPr>
        <w:pStyle w:val="Heading1"/>
      </w:pPr>
      <w:bookmarkStart w:id="34" w:name="_Toc314577252"/>
      <w:bookmarkStart w:id="35" w:name="_Toc380676334"/>
      <w:bookmarkStart w:id="36" w:name="_Toc497410708"/>
      <w:r w:rsidRPr="00E34204">
        <w:lastRenderedPageBreak/>
        <w:t>Index</w:t>
      </w:r>
      <w:r w:rsidR="00C93840">
        <w:t xml:space="preserve"> </w:t>
      </w:r>
      <w:r w:rsidRPr="007D59A0">
        <w:t>Clustered</w:t>
      </w:r>
      <w:r w:rsidR="00C93840">
        <w:t xml:space="preserve"> </w:t>
      </w:r>
      <w:r w:rsidRPr="007D59A0">
        <w:t>Tables</w:t>
      </w:r>
      <w:bookmarkEnd w:id="34"/>
      <w:bookmarkEnd w:id="35"/>
      <w:bookmarkEnd w:id="36"/>
    </w:p>
    <w:p w:rsidR="007C38B2" w:rsidRDefault="003E5210" w:rsidP="007C38B2">
      <w:pPr>
        <w:pStyle w:val="Heading2"/>
      </w:pPr>
      <w:bookmarkStart w:id="37" w:name="_Toc314577253"/>
      <w:bookmarkStart w:id="38" w:name="_Toc380676335"/>
      <w:bookmarkStart w:id="39" w:name="_Hlk314575795"/>
      <w:bookmarkStart w:id="40" w:name="_Toc497410709"/>
      <w:r>
        <w:t>Task result of t</w:t>
      </w:r>
      <w:r w:rsidR="007C38B2">
        <w:t>ask 4: Cluster Storage by Blocks</w:t>
      </w:r>
      <w:bookmarkEnd w:id="37"/>
      <w:bookmarkEnd w:id="38"/>
      <w:bookmarkEnd w:id="40"/>
    </w:p>
    <w:bookmarkEnd w:id="39"/>
    <w:p w:rsidR="007C38B2" w:rsidRDefault="007C38B2" w:rsidP="007C38B2">
      <w:pPr>
        <w:pStyle w:val="CodeText"/>
      </w:pPr>
    </w:p>
    <w:p w:rsidR="007C38B2" w:rsidRDefault="007C38B2" w:rsidP="007C38B2">
      <w:pPr>
        <w:pStyle w:val="BodyText"/>
      </w:pPr>
      <w:r>
        <w:t xml:space="preserve">Step 1: </w:t>
      </w:r>
    </w:p>
    <w:p w:rsidR="007C38B2" w:rsidRDefault="007C38B2" w:rsidP="007C38B2">
      <w:pPr>
        <w:pStyle w:val="CodeText"/>
      </w:pPr>
    </w:p>
    <w:p w:rsidR="007C38B2" w:rsidRDefault="007C38B2" w:rsidP="007C38B2">
      <w:pPr>
        <w:pStyle w:val="CodeText"/>
        <w:rPr>
          <w:rFonts w:cs="Courier New"/>
        </w:rPr>
      </w:pPr>
      <w:r w:rsidRPr="00094305">
        <w:rPr>
          <w:rFonts w:cs="Courier New"/>
        </w:rPr>
        <w:t xml:space="preserve"> CREATE cluster emp_dept_cluster( deptno NUMBER( 2 ) )</w:t>
      </w:r>
      <w:r>
        <w:rPr>
          <w:rFonts w:cs="Courier New"/>
        </w:rPr>
        <w:br/>
        <w:t xml:space="preserve">    SIZE</w:t>
      </w:r>
      <w:r w:rsidRPr="00094305">
        <w:rPr>
          <w:rFonts w:cs="Courier New"/>
        </w:rPr>
        <w:t xml:space="preserve"> 1024 </w:t>
      </w:r>
      <w:r>
        <w:rPr>
          <w:rFonts w:cs="Courier New"/>
        </w:rPr>
        <w:br/>
      </w:r>
      <w:r w:rsidRPr="00094305">
        <w:rPr>
          <w:rFonts w:cs="Courier New"/>
        </w:rPr>
        <w:t>STORAGE( INITIAL 100K NEXT 50K )</w:t>
      </w:r>
      <w:r>
        <w:rPr>
          <w:rFonts w:cs="Courier New"/>
        </w:rPr>
        <w:t>;</w:t>
      </w:r>
    </w:p>
    <w:p w:rsidR="007C38B2" w:rsidRDefault="007C38B2" w:rsidP="005D79F4">
      <w:pPr>
        <w:pStyle w:val="CodeText"/>
        <w:ind w:left="0"/>
        <w:rPr>
          <w:rFonts w:cs="Courier New"/>
        </w:rPr>
      </w:pPr>
    </w:p>
    <w:p w:rsidR="005D79F4" w:rsidRDefault="005D79F4" w:rsidP="005D79F4">
      <w:pPr>
        <w:pStyle w:val="CodeText"/>
        <w:ind w:left="0"/>
        <w:rPr>
          <w:rFonts w:cs="Courier New"/>
        </w:rPr>
      </w:pPr>
      <w:r>
        <w:drawing>
          <wp:inline distT="0" distB="0" distL="0" distR="0" wp14:anchorId="32902F63" wp14:editId="49E48D4E">
            <wp:extent cx="3990975" cy="17240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F4" w:rsidRPr="00330FAB" w:rsidRDefault="005D79F4" w:rsidP="005D79F4">
      <w:pPr>
        <w:pStyle w:val="CodeText"/>
        <w:ind w:left="0"/>
        <w:rPr>
          <w:rFonts w:cs="Courier New"/>
        </w:rPr>
      </w:pPr>
    </w:p>
    <w:p w:rsidR="007C38B2" w:rsidRDefault="007C38B2" w:rsidP="007C38B2">
      <w:pPr>
        <w:pStyle w:val="BodyText"/>
      </w:pPr>
      <w:r>
        <w:t>Step 2:</w:t>
      </w:r>
    </w:p>
    <w:p w:rsidR="007C38B2" w:rsidRDefault="007C38B2" w:rsidP="007C38B2">
      <w:pPr>
        <w:pStyle w:val="CodeText"/>
      </w:pPr>
    </w:p>
    <w:p w:rsidR="007C38B2" w:rsidRPr="00330FAB" w:rsidRDefault="007C38B2" w:rsidP="007C38B2">
      <w:pPr>
        <w:pStyle w:val="CodeText"/>
        <w:rPr>
          <w:rFonts w:cs="Courier New"/>
        </w:rPr>
      </w:pPr>
      <w:r>
        <w:rPr>
          <w:rFonts w:cs="Courier New"/>
        </w:rPr>
        <w:t xml:space="preserve">   CREATE INDEX idxcl_</w:t>
      </w:r>
      <w:r w:rsidRPr="00330FAB">
        <w:rPr>
          <w:rFonts w:cs="Courier New"/>
        </w:rPr>
        <w:t>emp_dept on cluster emp_dept_cluster;</w:t>
      </w:r>
    </w:p>
    <w:p w:rsidR="007C38B2" w:rsidRDefault="007C38B2" w:rsidP="005D79F4">
      <w:pPr>
        <w:pStyle w:val="CodeText"/>
        <w:ind w:left="0"/>
      </w:pPr>
    </w:p>
    <w:p w:rsidR="005D79F4" w:rsidRDefault="005D79F4" w:rsidP="005D79F4">
      <w:pPr>
        <w:pStyle w:val="CodeText"/>
        <w:ind w:left="0"/>
      </w:pPr>
      <w:r>
        <w:drawing>
          <wp:inline distT="0" distB="0" distL="0" distR="0" wp14:anchorId="4F4DA7BC" wp14:editId="5079CC42">
            <wp:extent cx="4229100" cy="1285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B2" w:rsidRDefault="007C38B2" w:rsidP="007C38B2">
      <w:pPr>
        <w:pStyle w:val="BodyText"/>
      </w:pPr>
      <w:r>
        <w:t>Step 3:</w:t>
      </w:r>
    </w:p>
    <w:p w:rsidR="007C38B2" w:rsidRDefault="007C38B2" w:rsidP="007C38B2">
      <w:pPr>
        <w:pStyle w:val="CodeText"/>
        <w:rPr>
          <w:rFonts w:cs="Courier New"/>
        </w:rPr>
      </w:pP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CREATE TABLE dept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(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  deptno NUMBER( 2 ) PRIMARY KEY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dname  VARCHAR2( 14 )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loc    VARCHAR2( 13 )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)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cluster emp_dept_cluster ( deptno ) ;</w:t>
      </w:r>
    </w:p>
    <w:p w:rsidR="007C38B2" w:rsidRPr="00450BC3" w:rsidRDefault="007C38B2" w:rsidP="007C38B2">
      <w:pPr>
        <w:pStyle w:val="CodeText"/>
        <w:rPr>
          <w:rFonts w:cs="Courier New"/>
        </w:rPr>
      </w:pP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CREATE TABLE emp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(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  empno NUMBER PRIMARY KEY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ename VARCHAR2( 10 )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job   VARCHAR2( 9 )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mgr   NUMBER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hiredate DATE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sal    NUMBER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comm   NUMBER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deptno NUMBER( 2 ) REFERENCES dept( deptno )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)</w:t>
      </w:r>
    </w:p>
    <w:p w:rsidR="007C38B2" w:rsidRPr="00450BC3" w:rsidRDefault="007C38B2" w:rsidP="007C38B2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cluster emp_dept_cluster ( deptno ) ;</w:t>
      </w:r>
    </w:p>
    <w:p w:rsidR="005D79F4" w:rsidRDefault="005D79F4" w:rsidP="005D79F4">
      <w:pPr>
        <w:pStyle w:val="CodeText"/>
        <w:ind w:left="0"/>
      </w:pPr>
    </w:p>
    <w:p w:rsidR="005D79F4" w:rsidRDefault="005D79F4" w:rsidP="005D79F4">
      <w:pPr>
        <w:pStyle w:val="CodeText"/>
        <w:ind w:left="0"/>
      </w:pPr>
      <w:r>
        <w:lastRenderedPageBreak/>
        <w:drawing>
          <wp:inline distT="0" distB="0" distL="0" distR="0" wp14:anchorId="0086C4D0" wp14:editId="770AE755">
            <wp:extent cx="3667125" cy="4114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F4" w:rsidRDefault="005D79F4" w:rsidP="005D79F4">
      <w:pPr>
        <w:pStyle w:val="CodeText"/>
        <w:ind w:left="0"/>
      </w:pPr>
    </w:p>
    <w:p w:rsidR="005D79F4" w:rsidRDefault="005D79F4" w:rsidP="005D79F4">
      <w:pPr>
        <w:pStyle w:val="CodeText"/>
        <w:ind w:left="0"/>
      </w:pPr>
    </w:p>
    <w:p w:rsidR="007C38B2" w:rsidRDefault="007C38B2" w:rsidP="007C38B2">
      <w:pPr>
        <w:pStyle w:val="BodyText"/>
      </w:pPr>
      <w:r>
        <w:t>Step 4:</w:t>
      </w:r>
    </w:p>
    <w:p w:rsidR="007C38B2" w:rsidRDefault="007C38B2" w:rsidP="007C38B2">
      <w:pPr>
        <w:pStyle w:val="CodeText"/>
      </w:pPr>
    </w:p>
    <w:p w:rsidR="007C38B2" w:rsidRPr="002A0D31" w:rsidRDefault="007C38B2" w:rsidP="007C38B2">
      <w:pPr>
        <w:pStyle w:val="CodeText"/>
        <w:rPr>
          <w:rFonts w:cs="Courier New"/>
        </w:rPr>
      </w:pPr>
      <w:r w:rsidRPr="002A0D31">
        <w:rPr>
          <w:rFonts w:cs="Courier New"/>
        </w:rPr>
        <w:t>INSERT INTO dept( deptno , dname , loc)</w:t>
      </w:r>
    </w:p>
    <w:p w:rsidR="007C38B2" w:rsidRPr="002A0D31" w:rsidRDefault="007C38B2" w:rsidP="007C38B2">
      <w:pPr>
        <w:pStyle w:val="CodeText"/>
        <w:rPr>
          <w:rFonts w:cs="Courier New"/>
        </w:rPr>
      </w:pPr>
      <w:r w:rsidRPr="002A0D31">
        <w:rPr>
          <w:rFonts w:cs="Courier New"/>
        </w:rPr>
        <w:t>SELECT deptno , dname , loc</w:t>
      </w:r>
    </w:p>
    <w:p w:rsidR="007C38B2" w:rsidRPr="002A0D31" w:rsidRDefault="007C38B2" w:rsidP="007C38B2">
      <w:pPr>
        <w:pStyle w:val="CodeText"/>
        <w:rPr>
          <w:rFonts w:cs="Courier New"/>
        </w:rPr>
      </w:pPr>
      <w:r w:rsidRPr="002A0D31">
        <w:rPr>
          <w:rFonts w:cs="Courier New"/>
        </w:rPr>
        <w:t xml:space="preserve">   FROM scott.dept;</w:t>
      </w:r>
    </w:p>
    <w:p w:rsidR="007C38B2" w:rsidRPr="002A0D31" w:rsidRDefault="007C38B2" w:rsidP="007C38B2">
      <w:pPr>
        <w:pStyle w:val="CodeText"/>
        <w:rPr>
          <w:rFonts w:cs="Courier New"/>
        </w:rPr>
      </w:pPr>
    </w:p>
    <w:p w:rsidR="007C38B2" w:rsidRPr="002A0D31" w:rsidRDefault="007C38B2" w:rsidP="007C38B2">
      <w:pPr>
        <w:pStyle w:val="CodeText"/>
        <w:rPr>
          <w:rFonts w:cs="Courier New"/>
        </w:rPr>
      </w:pPr>
      <w:r w:rsidRPr="002A0D31">
        <w:rPr>
          <w:rFonts w:cs="Courier New"/>
        </w:rPr>
        <w:t>commit;</w:t>
      </w:r>
    </w:p>
    <w:p w:rsidR="007C38B2" w:rsidRPr="002A0D31" w:rsidRDefault="007C38B2" w:rsidP="007C38B2">
      <w:pPr>
        <w:pStyle w:val="CodeText"/>
        <w:rPr>
          <w:rFonts w:cs="Courier New"/>
        </w:rPr>
      </w:pPr>
    </w:p>
    <w:p w:rsidR="007C38B2" w:rsidRPr="002A0D31" w:rsidRDefault="007C38B2" w:rsidP="007C38B2">
      <w:pPr>
        <w:pStyle w:val="CodeText"/>
        <w:rPr>
          <w:rFonts w:cs="Courier New"/>
        </w:rPr>
      </w:pPr>
      <w:r w:rsidRPr="002A0D31">
        <w:rPr>
          <w:rFonts w:cs="Courier New"/>
        </w:rPr>
        <w:t xml:space="preserve"> INSERT INTO emp ( empno, ename, job, mgr, hiredate, sal, comm, deptno )</w:t>
      </w:r>
    </w:p>
    <w:p w:rsidR="007C38B2" w:rsidRPr="002A0D31" w:rsidRDefault="007C38B2" w:rsidP="007C38B2">
      <w:pPr>
        <w:pStyle w:val="CodeText"/>
        <w:rPr>
          <w:rFonts w:cs="Courier New"/>
        </w:rPr>
      </w:pPr>
      <w:r w:rsidRPr="002A0D31">
        <w:rPr>
          <w:rFonts w:cs="Courier New"/>
        </w:rPr>
        <w:t xml:space="preserve"> SELECT rownum, ename, job, mgr, hiredate, sal, comm, deptno</w:t>
      </w:r>
    </w:p>
    <w:p w:rsidR="007C38B2" w:rsidRPr="002A0D31" w:rsidRDefault="007C38B2" w:rsidP="007C38B2">
      <w:pPr>
        <w:pStyle w:val="CodeText"/>
        <w:rPr>
          <w:rFonts w:cs="Courier New"/>
        </w:rPr>
      </w:pPr>
      <w:r w:rsidRPr="002A0D31">
        <w:rPr>
          <w:rFonts w:cs="Courier New"/>
        </w:rPr>
        <w:t xml:space="preserve">   FROM scott.emp</w:t>
      </w:r>
    </w:p>
    <w:p w:rsidR="007C38B2" w:rsidRPr="002A0D31" w:rsidRDefault="007C38B2" w:rsidP="007C38B2">
      <w:pPr>
        <w:pStyle w:val="CodeText"/>
        <w:rPr>
          <w:rFonts w:cs="Courier New"/>
        </w:rPr>
      </w:pPr>
    </w:p>
    <w:p w:rsidR="007C38B2" w:rsidRPr="002A0D31" w:rsidRDefault="007C38B2" w:rsidP="007C38B2">
      <w:pPr>
        <w:pStyle w:val="CodeText"/>
        <w:rPr>
          <w:rFonts w:cs="Courier New"/>
        </w:rPr>
      </w:pPr>
      <w:r w:rsidRPr="002A0D31">
        <w:rPr>
          <w:rFonts w:cs="Courier New"/>
        </w:rPr>
        <w:t>commit;</w:t>
      </w:r>
    </w:p>
    <w:p w:rsidR="007C38B2" w:rsidRDefault="007C38B2" w:rsidP="005D79F4">
      <w:pPr>
        <w:pStyle w:val="CodeText"/>
        <w:ind w:left="0"/>
      </w:pPr>
    </w:p>
    <w:p w:rsidR="005D79F4" w:rsidRDefault="005D79F4" w:rsidP="005D79F4">
      <w:pPr>
        <w:pStyle w:val="CodeText"/>
        <w:ind w:left="0"/>
      </w:pPr>
      <w:r>
        <w:lastRenderedPageBreak/>
        <w:drawing>
          <wp:inline distT="0" distB="0" distL="0" distR="0" wp14:anchorId="468E3D82" wp14:editId="5DB21782">
            <wp:extent cx="5353050" cy="28860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F4" w:rsidRDefault="005D79F4" w:rsidP="005D79F4">
      <w:pPr>
        <w:pStyle w:val="CodeText"/>
        <w:ind w:left="0"/>
      </w:pPr>
    </w:p>
    <w:p w:rsidR="00871727" w:rsidRDefault="00871727" w:rsidP="00F53D03">
      <w:pPr>
        <w:pStyle w:val="CodeText"/>
        <w:ind w:left="0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>Изначально мы создали кластер и потом кластерный индекс.</w:t>
      </w:r>
      <w:r w:rsidR="0013371B">
        <w:rPr>
          <w:b/>
          <w:sz w:val="24"/>
          <w:szCs w:val="24"/>
          <w:lang w:val="ru-RU" w:eastAsia="ru-RU"/>
        </w:rPr>
        <w:t xml:space="preserve"> </w:t>
      </w:r>
      <w:r w:rsidR="00D809D2">
        <w:rPr>
          <w:b/>
          <w:sz w:val="24"/>
          <w:szCs w:val="24"/>
          <w:lang w:val="ru-RU" w:eastAsia="ru-RU"/>
        </w:rPr>
        <w:t xml:space="preserve">Параметр </w:t>
      </w:r>
      <w:r w:rsidR="00D809D2">
        <w:rPr>
          <w:b/>
          <w:sz w:val="24"/>
          <w:szCs w:val="24"/>
          <w:lang w:eastAsia="ru-RU"/>
        </w:rPr>
        <w:t>SIZE</w:t>
      </w:r>
      <w:r w:rsidR="00D809D2" w:rsidRPr="00D809D2">
        <w:rPr>
          <w:b/>
          <w:sz w:val="24"/>
          <w:szCs w:val="24"/>
          <w:lang w:val="ru-RU" w:eastAsia="ru-RU"/>
        </w:rPr>
        <w:t xml:space="preserve"> </w:t>
      </w:r>
      <w:r w:rsidR="00D809D2">
        <w:rPr>
          <w:b/>
          <w:sz w:val="24"/>
          <w:szCs w:val="24"/>
          <w:lang w:val="ru-RU" w:eastAsia="ru-RU"/>
        </w:rPr>
        <w:t xml:space="preserve">в кластере указывается для того, чтобы определить, какое количество байт может включать один ключ. В данном случае 1024 байта. Отсюда можно понять сколько кластерный ключей сможет вместить наш кластер. </w:t>
      </w:r>
      <w:r w:rsidR="0013371B">
        <w:rPr>
          <w:b/>
          <w:sz w:val="24"/>
          <w:szCs w:val="24"/>
          <w:lang w:val="ru-RU" w:eastAsia="ru-RU"/>
        </w:rPr>
        <w:t>Можно обратить внимание, что при создании индекса столбцы не указывались, потому что они наследуются из самого кластера.</w:t>
      </w:r>
      <w:r w:rsidR="00F53D03">
        <w:rPr>
          <w:b/>
          <w:sz w:val="24"/>
          <w:szCs w:val="24"/>
          <w:lang w:val="ru-RU" w:eastAsia="ru-RU"/>
        </w:rPr>
        <w:t xml:space="preserve"> Создали две кластеризованные таблицы и заполнили их данными.</w:t>
      </w:r>
    </w:p>
    <w:p w:rsidR="00F53D03" w:rsidRPr="00F53D03" w:rsidRDefault="00F53D03" w:rsidP="00F53D03">
      <w:pPr>
        <w:pStyle w:val="CodeText"/>
        <w:ind w:left="0"/>
        <w:rPr>
          <w:lang w:val="ru-RU"/>
        </w:rPr>
      </w:pPr>
    </w:p>
    <w:p w:rsidR="007C38B2" w:rsidRPr="00F53D03" w:rsidRDefault="007C38B2" w:rsidP="007C38B2">
      <w:pPr>
        <w:pStyle w:val="BodyText"/>
        <w:rPr>
          <w:lang w:val="ru-RU"/>
        </w:rPr>
      </w:pPr>
      <w:r w:rsidRPr="00C76F0C">
        <w:t>Step</w:t>
      </w:r>
      <w:r w:rsidRPr="00F53D03">
        <w:rPr>
          <w:lang w:val="ru-RU"/>
        </w:rPr>
        <w:t xml:space="preserve"> 5:</w:t>
      </w:r>
    </w:p>
    <w:p w:rsidR="007C38B2" w:rsidRPr="00F53D03" w:rsidRDefault="007C38B2" w:rsidP="007C38B2">
      <w:pPr>
        <w:pStyle w:val="CodeText"/>
        <w:rPr>
          <w:b/>
          <w:u w:val="single"/>
          <w:lang w:val="ru-RU"/>
        </w:rPr>
      </w:pP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>SELECT *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FROM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(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SELECT dept_blk, emp_blk, CASE WHEN dept_blk &lt;&gt; emp_blk THEN '*' END flag, deptno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 FROM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(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   SELECT dbms_rowid.rowid_block_number( dept.rowid ) dept_blk, dbms_rowid.rowid_block_number( emp.rowid ) emp_blk, dept.deptno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     FROM emp , dept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    WHERE emp.deptno = dept.deptno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)</w:t>
      </w:r>
    </w:p>
    <w:p w:rsidR="007C38B2" w:rsidRPr="00C76F0C" w:rsidRDefault="007C38B2" w:rsidP="007C38B2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)</w:t>
      </w:r>
    </w:p>
    <w:p w:rsidR="003E5210" w:rsidRDefault="003E5210" w:rsidP="003E5210">
      <w:pPr>
        <w:pStyle w:val="CodeText"/>
        <w:rPr>
          <w:rFonts w:cs="Courier New"/>
        </w:rPr>
      </w:pPr>
      <w:r>
        <w:rPr>
          <w:rFonts w:cs="Courier New"/>
        </w:rPr>
        <w:t>ORDER BY deptno;</w:t>
      </w:r>
    </w:p>
    <w:p w:rsidR="003E5210" w:rsidRDefault="003E5210" w:rsidP="003E5210">
      <w:pPr>
        <w:pStyle w:val="CodeText"/>
        <w:ind w:left="0"/>
        <w:rPr>
          <w:rFonts w:cs="Courier New"/>
        </w:rPr>
      </w:pPr>
    </w:p>
    <w:p w:rsidR="003E5210" w:rsidRPr="003E5210" w:rsidRDefault="003E5210" w:rsidP="003E5210">
      <w:pPr>
        <w:pStyle w:val="CodeText"/>
        <w:ind w:left="0"/>
        <w:rPr>
          <w:rFonts w:cs="Courier New"/>
        </w:rPr>
      </w:pPr>
      <w:r>
        <w:lastRenderedPageBreak/>
        <w:drawing>
          <wp:inline distT="0" distB="0" distL="0" distR="0" wp14:anchorId="60C19B1F" wp14:editId="3A1D6913">
            <wp:extent cx="5941695" cy="35928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10" w:rsidRDefault="00871727" w:rsidP="007C38B2">
      <w:pPr>
        <w:pStyle w:val="BodyText"/>
      </w:pPr>
      <w:r>
        <w:t>Explanation plan:</w:t>
      </w:r>
    </w:p>
    <w:p w:rsidR="00871727" w:rsidRDefault="00871727" w:rsidP="007C38B2">
      <w:pPr>
        <w:pStyle w:val="BodyText"/>
      </w:pPr>
      <w:r>
        <w:rPr>
          <w:noProof/>
        </w:rPr>
        <w:drawing>
          <wp:inline distT="0" distB="0" distL="0" distR="0" wp14:anchorId="097AC274" wp14:editId="539F97A4">
            <wp:extent cx="5941695" cy="44710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60" w:rsidRDefault="00F53D03" w:rsidP="00F53D03">
      <w:pPr>
        <w:pStyle w:val="CodeText"/>
        <w:ind w:left="0"/>
        <w:rPr>
          <w:b/>
          <w:sz w:val="24"/>
          <w:szCs w:val="24"/>
          <w:lang w:val="ru-RU" w:eastAsia="ru-RU"/>
        </w:rPr>
      </w:pPr>
      <w:bookmarkStart w:id="41" w:name="_Toc314577254"/>
      <w:bookmarkStart w:id="42" w:name="_Toc380676337"/>
      <w:r w:rsidRPr="0036324C">
        <w:rPr>
          <w:b/>
          <w:sz w:val="24"/>
          <w:szCs w:val="24"/>
          <w:lang w:val="ru-RU" w:eastAsia="ru-RU"/>
        </w:rPr>
        <w:t>Вы</w:t>
      </w:r>
      <w:r>
        <w:rPr>
          <w:b/>
          <w:sz w:val="24"/>
          <w:szCs w:val="24"/>
          <w:lang w:val="ru-RU" w:eastAsia="ru-RU"/>
        </w:rPr>
        <w:t xml:space="preserve">вод: </w:t>
      </w:r>
      <w:r>
        <w:rPr>
          <w:b/>
          <w:sz w:val="24"/>
          <w:szCs w:val="24"/>
          <w:lang w:val="ru-RU" w:eastAsia="ru-RU"/>
        </w:rPr>
        <w:t xml:space="preserve">можно увидеть, что поскольку таблицы принадлежать </w:t>
      </w:r>
      <w:r>
        <w:rPr>
          <w:b/>
          <w:sz w:val="24"/>
          <w:szCs w:val="24"/>
          <w:lang w:val="ru-RU" w:eastAsia="ru-RU"/>
        </w:rPr>
        <w:lastRenderedPageBreak/>
        <w:t>одному кластеру, то в они хранятся в одном блоке. Следовательно при обрщении к таблицам происходит обращение не к каждой по отдельности, а сразу ко всему блоку</w:t>
      </w:r>
      <w:r w:rsidR="00D809D2">
        <w:rPr>
          <w:b/>
          <w:sz w:val="24"/>
          <w:szCs w:val="24"/>
          <w:lang w:val="ru-RU" w:eastAsia="ru-RU"/>
        </w:rPr>
        <w:t>, что существенно ускоряет процесс и уменьшает стоимость</w:t>
      </w:r>
      <w:r>
        <w:rPr>
          <w:b/>
          <w:sz w:val="24"/>
          <w:szCs w:val="24"/>
          <w:lang w:val="ru-RU" w:eastAsia="ru-RU"/>
        </w:rPr>
        <w:t xml:space="preserve">. В </w:t>
      </w:r>
      <w:r>
        <w:rPr>
          <w:b/>
          <w:sz w:val="24"/>
          <w:szCs w:val="24"/>
          <w:lang w:eastAsia="ru-RU"/>
        </w:rPr>
        <w:t>EXPLAIN</w:t>
      </w:r>
      <w:r w:rsidRPr="009C3E07">
        <w:rPr>
          <w:b/>
          <w:sz w:val="24"/>
          <w:szCs w:val="24"/>
          <w:lang w:val="ru-RU" w:eastAsia="ru-RU"/>
        </w:rPr>
        <w:t xml:space="preserve"> </w:t>
      </w:r>
      <w:r>
        <w:rPr>
          <w:b/>
          <w:sz w:val="24"/>
          <w:szCs w:val="24"/>
          <w:lang w:eastAsia="ru-RU"/>
        </w:rPr>
        <w:t>PLAN</w:t>
      </w:r>
      <w:r>
        <w:rPr>
          <w:b/>
          <w:sz w:val="24"/>
          <w:szCs w:val="24"/>
          <w:lang w:val="ru-RU" w:eastAsia="ru-RU"/>
        </w:rPr>
        <w:t xml:space="preserve"> можно это и наблюдать</w:t>
      </w:r>
      <w:r>
        <w:rPr>
          <w:b/>
          <w:sz w:val="24"/>
          <w:szCs w:val="24"/>
          <w:lang w:val="ru-RU" w:eastAsia="ru-RU"/>
        </w:rPr>
        <w:t>.</w:t>
      </w:r>
      <w:r>
        <w:rPr>
          <w:b/>
          <w:sz w:val="24"/>
          <w:szCs w:val="24"/>
          <w:lang w:val="ru-RU" w:eastAsia="ru-RU"/>
        </w:rPr>
        <w:t xml:space="preserve"> </w:t>
      </w:r>
      <w:r w:rsidR="00D809D2">
        <w:rPr>
          <w:b/>
          <w:sz w:val="24"/>
          <w:szCs w:val="24"/>
          <w:lang w:val="ru-RU" w:eastAsia="ru-RU"/>
        </w:rPr>
        <w:t>Однако, если наши таблицы будут часто изменяться или нужен будет постоянно поиск по какой-то определенной таблице, то помещать их все в кластер нецелесообразно.</w:t>
      </w:r>
    </w:p>
    <w:p w:rsidR="000C6060" w:rsidRDefault="000C6060">
      <w:pPr>
        <w:widowControl/>
        <w:spacing w:line="240" w:lineRule="auto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br w:type="page"/>
      </w:r>
    </w:p>
    <w:p w:rsidR="007C38B2" w:rsidRDefault="007C38B2" w:rsidP="007C38B2">
      <w:pPr>
        <w:pStyle w:val="Heading1"/>
      </w:pPr>
      <w:bookmarkStart w:id="43" w:name="_Toc497410710"/>
      <w:r>
        <w:lastRenderedPageBreak/>
        <w:t>Hash</w:t>
      </w:r>
      <w:r w:rsidR="00C93840">
        <w:t xml:space="preserve"> </w:t>
      </w:r>
      <w:r w:rsidRPr="007D59A0">
        <w:t>Clustered</w:t>
      </w:r>
      <w:r w:rsidR="00C93840">
        <w:t xml:space="preserve"> </w:t>
      </w:r>
      <w:r w:rsidRPr="007D59A0">
        <w:t>Tables</w:t>
      </w:r>
      <w:bookmarkEnd w:id="41"/>
      <w:bookmarkEnd w:id="42"/>
      <w:bookmarkEnd w:id="43"/>
    </w:p>
    <w:p w:rsidR="007C38B2" w:rsidRDefault="007E521A" w:rsidP="007C38B2">
      <w:pPr>
        <w:pStyle w:val="Heading2"/>
      </w:pPr>
      <w:bookmarkStart w:id="44" w:name="_Toc314577255"/>
      <w:bookmarkStart w:id="45" w:name="_Toc380676338"/>
      <w:bookmarkStart w:id="46" w:name="_Toc497410711"/>
      <w:r>
        <w:t>Task result of t</w:t>
      </w:r>
      <w:r w:rsidR="007C38B2">
        <w:t>ask 5: Analyses Cluster Storage by Blocks</w:t>
      </w:r>
      <w:bookmarkEnd w:id="44"/>
      <w:bookmarkEnd w:id="45"/>
      <w:bookmarkEnd w:id="46"/>
    </w:p>
    <w:p w:rsidR="007E521A" w:rsidRDefault="007E521A" w:rsidP="007E521A">
      <w:pPr>
        <w:pStyle w:val="BodyText"/>
      </w:pPr>
      <w:r>
        <w:t xml:space="preserve">Step 1: </w:t>
      </w:r>
    </w:p>
    <w:p w:rsidR="007E521A" w:rsidRDefault="007E521A" w:rsidP="007E521A">
      <w:pPr>
        <w:pStyle w:val="CodeText"/>
      </w:pPr>
    </w:p>
    <w:p w:rsidR="007E521A" w:rsidRDefault="007E521A" w:rsidP="007E521A">
      <w:pPr>
        <w:pStyle w:val="CodeText"/>
        <w:rPr>
          <w:rFonts w:cs="Courier New"/>
        </w:rPr>
      </w:pPr>
      <w:r w:rsidRPr="00094305">
        <w:rPr>
          <w:rFonts w:cs="Courier New"/>
        </w:rPr>
        <w:t xml:space="preserve"> CREATE cluster emp_dept_cluster( deptno NUMBER( 2 ) )</w:t>
      </w:r>
      <w:r>
        <w:rPr>
          <w:rFonts w:cs="Courier New"/>
        </w:rPr>
        <w:br/>
        <w:t xml:space="preserve">    SIZE</w:t>
      </w:r>
      <w:r w:rsidRPr="00094305">
        <w:rPr>
          <w:rFonts w:cs="Courier New"/>
        </w:rPr>
        <w:t xml:space="preserve"> 1024 </w:t>
      </w:r>
      <w:r w:rsidR="0026493F">
        <w:rPr>
          <w:rFonts w:cs="Courier New"/>
        </w:rPr>
        <w:t>hashkeys 15</w:t>
      </w:r>
      <w:r>
        <w:rPr>
          <w:rFonts w:cs="Courier New"/>
        </w:rPr>
        <w:br/>
      </w:r>
      <w:r w:rsidRPr="00094305">
        <w:rPr>
          <w:rFonts w:cs="Courier New"/>
        </w:rPr>
        <w:t>STORAGE( INITIAL 100K NEXT 50K )</w:t>
      </w:r>
      <w:r>
        <w:rPr>
          <w:rFonts w:cs="Courier New"/>
        </w:rPr>
        <w:t>;</w:t>
      </w:r>
    </w:p>
    <w:p w:rsidR="007E521A" w:rsidRDefault="007E521A" w:rsidP="007E521A">
      <w:pPr>
        <w:pStyle w:val="CodeText"/>
        <w:ind w:left="0"/>
        <w:rPr>
          <w:rFonts w:cs="Courier New"/>
        </w:rPr>
      </w:pPr>
    </w:p>
    <w:p w:rsidR="007E521A" w:rsidRDefault="00D73FBA" w:rsidP="007E521A">
      <w:pPr>
        <w:pStyle w:val="CodeText"/>
        <w:ind w:left="0"/>
        <w:rPr>
          <w:rFonts w:cs="Courier New"/>
        </w:rPr>
      </w:pPr>
      <w:r>
        <w:drawing>
          <wp:inline distT="0" distB="0" distL="0" distR="0" wp14:anchorId="2A8C6016" wp14:editId="4DC06A5C">
            <wp:extent cx="4057650" cy="17811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60" w:rsidRDefault="000C6060" w:rsidP="000C6060">
      <w:pPr>
        <w:pStyle w:val="CodeText"/>
        <w:ind w:left="0"/>
        <w:rPr>
          <w:b/>
          <w:sz w:val="24"/>
          <w:szCs w:val="24"/>
          <w:lang w:val="ru-RU" w:eastAsia="ru-RU"/>
        </w:rPr>
      </w:pPr>
    </w:p>
    <w:p w:rsidR="000C6060" w:rsidRPr="000C6060" w:rsidRDefault="000C6060" w:rsidP="000C6060">
      <w:pPr>
        <w:pStyle w:val="CodeText"/>
        <w:ind w:left="0"/>
        <w:rPr>
          <w:b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t xml:space="preserve">Можно увидеть, что в кластер мы добавили параметр </w:t>
      </w:r>
      <w:r>
        <w:rPr>
          <w:b/>
          <w:sz w:val="24"/>
          <w:szCs w:val="24"/>
          <w:lang w:eastAsia="ru-RU"/>
        </w:rPr>
        <w:t>HASHKEYS</w:t>
      </w:r>
      <w:r>
        <w:rPr>
          <w:b/>
          <w:sz w:val="24"/>
          <w:szCs w:val="24"/>
          <w:lang w:val="ru-RU" w:eastAsia="ru-RU"/>
        </w:rPr>
        <w:t xml:space="preserve">, который который отвечает за размер хэш таблицы. Это значение умножается на </w:t>
      </w:r>
      <w:r>
        <w:rPr>
          <w:b/>
          <w:sz w:val="24"/>
          <w:szCs w:val="24"/>
          <w:lang w:eastAsia="ru-RU"/>
        </w:rPr>
        <w:t>SIZE</w:t>
      </w:r>
      <w:r w:rsidRPr="000C6060">
        <w:rPr>
          <w:b/>
          <w:sz w:val="24"/>
          <w:szCs w:val="24"/>
          <w:lang w:val="ru-RU" w:eastAsia="ru-RU"/>
        </w:rPr>
        <w:t xml:space="preserve"> </w:t>
      </w:r>
      <w:r>
        <w:rPr>
          <w:b/>
          <w:sz w:val="24"/>
          <w:szCs w:val="24"/>
          <w:lang w:val="ru-RU" w:eastAsia="ru-RU"/>
        </w:rPr>
        <w:t>и в итоге получается размер, выделяемый под кластер.</w:t>
      </w:r>
    </w:p>
    <w:p w:rsidR="000C6060" w:rsidRPr="000C6060" w:rsidRDefault="000C6060" w:rsidP="007E521A">
      <w:pPr>
        <w:pStyle w:val="CodeText"/>
        <w:ind w:left="0"/>
        <w:rPr>
          <w:rFonts w:cs="Courier New"/>
          <w:lang w:val="ru-RU"/>
        </w:rPr>
      </w:pPr>
    </w:p>
    <w:p w:rsidR="007E521A" w:rsidRPr="000C6060" w:rsidRDefault="007E521A" w:rsidP="007E521A">
      <w:pPr>
        <w:pStyle w:val="CodeText"/>
        <w:ind w:left="0"/>
        <w:rPr>
          <w:rFonts w:cs="Courier New"/>
          <w:lang w:val="ru-RU"/>
        </w:rPr>
      </w:pPr>
    </w:p>
    <w:p w:rsidR="007E521A" w:rsidRDefault="007E521A" w:rsidP="007E521A">
      <w:pPr>
        <w:pStyle w:val="BodyText"/>
      </w:pPr>
      <w:r>
        <w:t>Step 2:</w:t>
      </w:r>
    </w:p>
    <w:p w:rsidR="007E521A" w:rsidRDefault="007E521A" w:rsidP="007E521A">
      <w:pPr>
        <w:pStyle w:val="CodeText"/>
      </w:pPr>
    </w:p>
    <w:p w:rsidR="007E521A" w:rsidRPr="00450BC3" w:rsidRDefault="00347866" w:rsidP="007E521A">
      <w:pPr>
        <w:pStyle w:val="CodeText"/>
        <w:rPr>
          <w:rFonts w:cs="Courier New"/>
        </w:rPr>
      </w:pPr>
      <w:r>
        <w:rPr>
          <w:rFonts w:cs="Courier New"/>
        </w:rPr>
        <w:t xml:space="preserve"> </w:t>
      </w:r>
      <w:r w:rsidR="007E521A" w:rsidRPr="00450BC3">
        <w:rPr>
          <w:rFonts w:cs="Courier New"/>
        </w:rPr>
        <w:t>CREATE TABLE dept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(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  deptno NUMBER( 2 ) PRIMARY KEY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dname  VARCHAR2( 14 )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loc    VARCHAR2( 13 )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)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cluster emp_dept_cluster ( deptno ) ;</w:t>
      </w:r>
    </w:p>
    <w:p w:rsidR="007E521A" w:rsidRPr="00450BC3" w:rsidRDefault="007E521A" w:rsidP="007E521A">
      <w:pPr>
        <w:pStyle w:val="CodeText"/>
        <w:rPr>
          <w:rFonts w:cs="Courier New"/>
        </w:rPr>
      </w:pP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CREATE TABLE emp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(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  empno NUMBER PRIMARY KEY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ename VARCHAR2( 10 )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job   VARCHAR2( 9 )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mgr   NUMBER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hiredate DATE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sal    NUMBER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comm   NUMBER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, deptno NUMBER( 2 ) REFERENCES dept( deptno )</w:t>
      </w:r>
    </w:p>
    <w:p w:rsidR="007E521A" w:rsidRPr="00450BC3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)</w:t>
      </w:r>
    </w:p>
    <w:p w:rsidR="007E521A" w:rsidRDefault="007E521A" w:rsidP="007E521A">
      <w:pPr>
        <w:pStyle w:val="CodeText"/>
        <w:rPr>
          <w:rFonts w:cs="Courier New"/>
        </w:rPr>
      </w:pPr>
      <w:r w:rsidRPr="00450BC3">
        <w:rPr>
          <w:rFonts w:cs="Courier New"/>
        </w:rPr>
        <w:t xml:space="preserve">  cluster emp_dept_cluster ( deptno ) ;</w:t>
      </w:r>
    </w:p>
    <w:p w:rsidR="0026493F" w:rsidRPr="00450BC3" w:rsidRDefault="0026493F" w:rsidP="007E521A">
      <w:pPr>
        <w:pStyle w:val="CodeText"/>
        <w:rPr>
          <w:rFonts w:cs="Courier New"/>
        </w:rPr>
      </w:pPr>
    </w:p>
    <w:p w:rsidR="007E521A" w:rsidRDefault="0026493F" w:rsidP="007E521A">
      <w:pPr>
        <w:pStyle w:val="CodeText"/>
        <w:ind w:left="0"/>
      </w:pPr>
      <w:r>
        <w:lastRenderedPageBreak/>
        <w:drawing>
          <wp:inline distT="0" distB="0" distL="0" distR="0" wp14:anchorId="5F552672" wp14:editId="7B6F8935">
            <wp:extent cx="3124200" cy="23812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1A" w:rsidRDefault="007E521A" w:rsidP="007E521A">
      <w:pPr>
        <w:pStyle w:val="CodeText"/>
        <w:ind w:left="0"/>
      </w:pPr>
    </w:p>
    <w:p w:rsidR="007E521A" w:rsidRDefault="0026493F" w:rsidP="007E521A">
      <w:pPr>
        <w:pStyle w:val="CodeText"/>
        <w:ind w:left="0"/>
      </w:pPr>
      <w:r>
        <w:drawing>
          <wp:inline distT="0" distB="0" distL="0" distR="0" wp14:anchorId="2ED27D84" wp14:editId="56C060B6">
            <wp:extent cx="3686175" cy="35242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1A" w:rsidRDefault="007E521A" w:rsidP="007E521A">
      <w:pPr>
        <w:pStyle w:val="CodeText"/>
        <w:ind w:left="0"/>
      </w:pPr>
    </w:p>
    <w:p w:rsidR="007E521A" w:rsidRDefault="007E521A" w:rsidP="007E521A">
      <w:pPr>
        <w:pStyle w:val="BodyText"/>
      </w:pPr>
      <w:r>
        <w:t xml:space="preserve">Step </w:t>
      </w:r>
      <w:r w:rsidR="00347866">
        <w:t>3</w:t>
      </w:r>
      <w:r>
        <w:t>:</w:t>
      </w:r>
    </w:p>
    <w:p w:rsidR="007E521A" w:rsidRDefault="007E521A" w:rsidP="007E521A">
      <w:pPr>
        <w:pStyle w:val="CodeText"/>
      </w:pPr>
    </w:p>
    <w:p w:rsidR="007E521A" w:rsidRPr="002A0D31" w:rsidRDefault="007E521A" w:rsidP="007E521A">
      <w:pPr>
        <w:pStyle w:val="CodeText"/>
        <w:rPr>
          <w:rFonts w:cs="Courier New"/>
        </w:rPr>
      </w:pPr>
      <w:r w:rsidRPr="002A0D31">
        <w:rPr>
          <w:rFonts w:cs="Courier New"/>
        </w:rPr>
        <w:t>INSERT INTO dept( deptno , dname , loc)</w:t>
      </w:r>
    </w:p>
    <w:p w:rsidR="007E521A" w:rsidRPr="002A0D31" w:rsidRDefault="007E521A" w:rsidP="007E521A">
      <w:pPr>
        <w:pStyle w:val="CodeText"/>
        <w:rPr>
          <w:rFonts w:cs="Courier New"/>
        </w:rPr>
      </w:pPr>
      <w:r w:rsidRPr="002A0D31">
        <w:rPr>
          <w:rFonts w:cs="Courier New"/>
        </w:rPr>
        <w:t>SELECT deptno , dname , loc</w:t>
      </w:r>
    </w:p>
    <w:p w:rsidR="007E521A" w:rsidRPr="002A0D31" w:rsidRDefault="007E521A" w:rsidP="007E521A">
      <w:pPr>
        <w:pStyle w:val="CodeText"/>
        <w:rPr>
          <w:rFonts w:cs="Courier New"/>
        </w:rPr>
      </w:pPr>
      <w:r w:rsidRPr="002A0D31">
        <w:rPr>
          <w:rFonts w:cs="Courier New"/>
        </w:rPr>
        <w:t xml:space="preserve">   FROM scott.dept;</w:t>
      </w:r>
    </w:p>
    <w:p w:rsidR="007E521A" w:rsidRPr="002A0D31" w:rsidRDefault="007E521A" w:rsidP="007E521A">
      <w:pPr>
        <w:pStyle w:val="CodeText"/>
        <w:rPr>
          <w:rFonts w:cs="Courier New"/>
        </w:rPr>
      </w:pPr>
    </w:p>
    <w:p w:rsidR="007E521A" w:rsidRPr="002A0D31" w:rsidRDefault="007E521A" w:rsidP="007E521A">
      <w:pPr>
        <w:pStyle w:val="CodeText"/>
        <w:rPr>
          <w:rFonts w:cs="Courier New"/>
        </w:rPr>
      </w:pPr>
      <w:r w:rsidRPr="002A0D31">
        <w:rPr>
          <w:rFonts w:cs="Courier New"/>
        </w:rPr>
        <w:t>commit;</w:t>
      </w:r>
    </w:p>
    <w:p w:rsidR="007E521A" w:rsidRPr="002A0D31" w:rsidRDefault="007E521A" w:rsidP="007E521A">
      <w:pPr>
        <w:pStyle w:val="CodeText"/>
        <w:rPr>
          <w:rFonts w:cs="Courier New"/>
        </w:rPr>
      </w:pPr>
    </w:p>
    <w:p w:rsidR="007E521A" w:rsidRPr="002A0D31" w:rsidRDefault="007E521A" w:rsidP="007E521A">
      <w:pPr>
        <w:pStyle w:val="CodeText"/>
        <w:rPr>
          <w:rFonts w:cs="Courier New"/>
        </w:rPr>
      </w:pPr>
      <w:r w:rsidRPr="002A0D31">
        <w:rPr>
          <w:rFonts w:cs="Courier New"/>
        </w:rPr>
        <w:t xml:space="preserve"> INSERT INTO emp ( empno, ename, job, mgr, hiredate, sal, comm, deptno )</w:t>
      </w:r>
    </w:p>
    <w:p w:rsidR="007E521A" w:rsidRPr="002A0D31" w:rsidRDefault="007E521A" w:rsidP="007E521A">
      <w:pPr>
        <w:pStyle w:val="CodeText"/>
        <w:rPr>
          <w:rFonts w:cs="Courier New"/>
        </w:rPr>
      </w:pPr>
      <w:r w:rsidRPr="002A0D31">
        <w:rPr>
          <w:rFonts w:cs="Courier New"/>
        </w:rPr>
        <w:t xml:space="preserve"> SELECT rownum, ename, job, mgr, hiredate, sal, comm, deptno</w:t>
      </w:r>
    </w:p>
    <w:p w:rsidR="007E521A" w:rsidRPr="002A0D31" w:rsidRDefault="007E521A" w:rsidP="007E521A">
      <w:pPr>
        <w:pStyle w:val="CodeText"/>
        <w:rPr>
          <w:rFonts w:cs="Courier New"/>
        </w:rPr>
      </w:pPr>
      <w:r w:rsidRPr="002A0D31">
        <w:rPr>
          <w:rFonts w:cs="Courier New"/>
        </w:rPr>
        <w:t xml:space="preserve">   FROM scott.emp</w:t>
      </w:r>
    </w:p>
    <w:p w:rsidR="007E521A" w:rsidRPr="002A0D31" w:rsidRDefault="007E521A" w:rsidP="007E521A">
      <w:pPr>
        <w:pStyle w:val="CodeText"/>
        <w:rPr>
          <w:rFonts w:cs="Courier New"/>
        </w:rPr>
      </w:pPr>
    </w:p>
    <w:p w:rsidR="007E521A" w:rsidRPr="002A0D31" w:rsidRDefault="007E521A" w:rsidP="007E521A">
      <w:pPr>
        <w:pStyle w:val="CodeText"/>
        <w:rPr>
          <w:rFonts w:cs="Courier New"/>
        </w:rPr>
      </w:pPr>
      <w:r w:rsidRPr="002A0D31">
        <w:rPr>
          <w:rFonts w:cs="Courier New"/>
        </w:rPr>
        <w:t>commit;</w:t>
      </w:r>
    </w:p>
    <w:p w:rsidR="007E521A" w:rsidRDefault="007E521A" w:rsidP="007E521A">
      <w:pPr>
        <w:pStyle w:val="CodeText"/>
        <w:ind w:left="0"/>
      </w:pPr>
    </w:p>
    <w:p w:rsidR="007E521A" w:rsidRDefault="007E521A" w:rsidP="007E521A">
      <w:pPr>
        <w:pStyle w:val="CodeText"/>
        <w:ind w:left="0"/>
      </w:pPr>
    </w:p>
    <w:p w:rsidR="007E521A" w:rsidRDefault="0026493F" w:rsidP="007E521A">
      <w:pPr>
        <w:pStyle w:val="CodeText"/>
        <w:ind w:left="0"/>
      </w:pPr>
      <w:r>
        <w:lastRenderedPageBreak/>
        <w:drawing>
          <wp:inline distT="0" distB="0" distL="0" distR="0" wp14:anchorId="4A984309" wp14:editId="3A727B78">
            <wp:extent cx="5248275" cy="47434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3F" w:rsidRDefault="0026493F" w:rsidP="007E521A">
      <w:pPr>
        <w:pStyle w:val="CodeText"/>
        <w:ind w:left="0"/>
      </w:pPr>
    </w:p>
    <w:p w:rsidR="007E521A" w:rsidRDefault="007E521A" w:rsidP="007E521A">
      <w:pPr>
        <w:pStyle w:val="BodyText"/>
      </w:pPr>
      <w:r w:rsidRPr="00C76F0C">
        <w:t xml:space="preserve">Step </w:t>
      </w:r>
      <w:r w:rsidR="00347866">
        <w:t>4</w:t>
      </w:r>
      <w:r w:rsidRPr="00C76F0C">
        <w:t>:</w:t>
      </w:r>
    </w:p>
    <w:p w:rsidR="007E521A" w:rsidRPr="00C76F0C" w:rsidRDefault="007E521A" w:rsidP="007E521A">
      <w:pPr>
        <w:pStyle w:val="CodeText"/>
        <w:rPr>
          <w:b/>
          <w:u w:val="single"/>
        </w:rPr>
      </w:pP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>SELECT *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FROM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(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SELECT dept_blk, emp_blk, CASE WHEN dept_blk &lt;&gt; emp_blk THEN '*' END flag, deptno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 FROM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(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   SELECT dbms_rowid.rowid_block_number( dept.rowid ) dept_blk, dbms_rowid.rowid_block_number( emp.rowid ) emp_blk, dept.deptno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     FROM emp , dept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    WHERE emp.deptno = dept.deptno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    )</w:t>
      </w:r>
    </w:p>
    <w:p w:rsidR="007E521A" w:rsidRPr="00C76F0C" w:rsidRDefault="007E521A" w:rsidP="007E521A">
      <w:pPr>
        <w:pStyle w:val="CodeText"/>
        <w:rPr>
          <w:rFonts w:cs="Courier New"/>
        </w:rPr>
      </w:pPr>
      <w:r w:rsidRPr="00C76F0C">
        <w:rPr>
          <w:rFonts w:cs="Courier New"/>
        </w:rPr>
        <w:t xml:space="preserve">  )</w:t>
      </w:r>
    </w:p>
    <w:p w:rsidR="007E521A" w:rsidRDefault="007E521A" w:rsidP="007E521A">
      <w:pPr>
        <w:pStyle w:val="CodeText"/>
        <w:rPr>
          <w:rFonts w:cs="Courier New"/>
        </w:rPr>
      </w:pPr>
      <w:r>
        <w:rPr>
          <w:rFonts w:cs="Courier New"/>
        </w:rPr>
        <w:t>ORDER BY deptno;</w:t>
      </w:r>
    </w:p>
    <w:p w:rsidR="007E521A" w:rsidRDefault="007E521A" w:rsidP="007E521A">
      <w:pPr>
        <w:pStyle w:val="CodeText"/>
        <w:ind w:left="0"/>
        <w:rPr>
          <w:rFonts w:cs="Courier New"/>
        </w:rPr>
      </w:pPr>
    </w:p>
    <w:p w:rsidR="007E521A" w:rsidRPr="003E5210" w:rsidRDefault="007E521A" w:rsidP="007E521A">
      <w:pPr>
        <w:pStyle w:val="CodeText"/>
        <w:ind w:left="0"/>
        <w:rPr>
          <w:rFonts w:cs="Courier New"/>
        </w:rPr>
      </w:pPr>
    </w:p>
    <w:p w:rsidR="007E521A" w:rsidRDefault="00347866" w:rsidP="007E521A">
      <w:pPr>
        <w:pStyle w:val="BodyText"/>
      </w:pPr>
      <w:r>
        <w:rPr>
          <w:noProof/>
        </w:rPr>
        <w:lastRenderedPageBreak/>
        <w:drawing>
          <wp:inline distT="0" distB="0" distL="0" distR="0" wp14:anchorId="5E10A201" wp14:editId="16FBE120">
            <wp:extent cx="5941695" cy="357822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75" w:rsidRDefault="00A32475" w:rsidP="00A32475">
      <w:pPr>
        <w:pStyle w:val="BodyText"/>
      </w:pPr>
      <w:r>
        <w:t>Explanation plan:</w:t>
      </w:r>
    </w:p>
    <w:p w:rsidR="00A32475" w:rsidRDefault="00A32475" w:rsidP="00A32475">
      <w:pPr>
        <w:pStyle w:val="BodyText"/>
      </w:pPr>
      <w:r>
        <w:rPr>
          <w:noProof/>
        </w:rPr>
        <w:drawing>
          <wp:inline distT="0" distB="0" distL="0" distR="0" wp14:anchorId="7523B81D" wp14:editId="5903E9E6">
            <wp:extent cx="5941695" cy="43510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75" w:rsidRDefault="00A32475" w:rsidP="00A32475">
      <w:pPr>
        <w:pStyle w:val="BodyText"/>
      </w:pPr>
    </w:p>
    <w:p w:rsidR="000C6060" w:rsidRDefault="00A32475" w:rsidP="00A32475">
      <w:pPr>
        <w:pStyle w:val="CodeText"/>
        <w:ind w:left="0"/>
        <w:rPr>
          <w:b/>
          <w:sz w:val="24"/>
          <w:szCs w:val="24"/>
          <w:lang w:val="ru-RU" w:eastAsia="ru-RU"/>
        </w:rPr>
      </w:pPr>
      <w:r w:rsidRPr="0036324C">
        <w:rPr>
          <w:b/>
          <w:sz w:val="24"/>
          <w:szCs w:val="24"/>
          <w:lang w:val="ru-RU" w:eastAsia="ru-RU"/>
        </w:rPr>
        <w:lastRenderedPageBreak/>
        <w:t>Вы</w:t>
      </w:r>
      <w:r>
        <w:rPr>
          <w:b/>
          <w:sz w:val="24"/>
          <w:szCs w:val="24"/>
          <w:lang w:val="ru-RU" w:eastAsia="ru-RU"/>
        </w:rPr>
        <w:t>вод: можно увидеть, что</w:t>
      </w:r>
      <w:r w:rsidR="00B87A7F">
        <w:rPr>
          <w:b/>
          <w:sz w:val="24"/>
          <w:szCs w:val="24"/>
          <w:lang w:val="ru-RU" w:eastAsia="ru-RU"/>
        </w:rPr>
        <w:t xml:space="preserve"> в</w:t>
      </w:r>
      <w:r w:rsidR="00B87A7F" w:rsidRPr="00B87A7F">
        <w:rPr>
          <w:b/>
          <w:sz w:val="24"/>
          <w:szCs w:val="24"/>
          <w:lang w:val="ru-RU" w:eastAsia="ru-RU"/>
        </w:rPr>
        <w:t xml:space="preserve"> этом случае строки извлекаются в соответствии с результатом х</w:t>
      </w:r>
      <w:r w:rsidR="00223706">
        <w:rPr>
          <w:b/>
          <w:sz w:val="24"/>
          <w:szCs w:val="24"/>
          <w:lang w:val="ru-RU" w:eastAsia="ru-RU"/>
        </w:rPr>
        <w:t>э</w:t>
      </w:r>
      <w:r w:rsidR="00B87A7F" w:rsidRPr="00B87A7F">
        <w:rPr>
          <w:b/>
          <w:sz w:val="24"/>
          <w:szCs w:val="24"/>
          <w:lang w:val="ru-RU" w:eastAsia="ru-RU"/>
        </w:rPr>
        <w:t xml:space="preserve">ш-функции. </w:t>
      </w:r>
      <w:r w:rsidR="00CC1235">
        <w:rPr>
          <w:b/>
          <w:sz w:val="24"/>
          <w:szCs w:val="24"/>
          <w:lang w:val="ru-RU" w:eastAsia="ru-RU"/>
        </w:rPr>
        <w:t xml:space="preserve">Т.е. таблицы объе диняются в кластере, затем каждой строке данных присвается хэш-функция, по которой впоследствии и будет осуществляться поиск. </w:t>
      </w:r>
      <w:r w:rsidR="00B87A7F" w:rsidRPr="00B87A7F">
        <w:rPr>
          <w:b/>
          <w:sz w:val="24"/>
          <w:szCs w:val="24"/>
          <w:lang w:val="ru-RU" w:eastAsia="ru-RU"/>
        </w:rPr>
        <w:t>Для нахождения любого значения строки все, что потребу</w:t>
      </w:r>
      <w:r w:rsidR="00223706">
        <w:rPr>
          <w:b/>
          <w:sz w:val="24"/>
          <w:szCs w:val="24"/>
          <w:lang w:val="ru-RU" w:eastAsia="ru-RU"/>
        </w:rPr>
        <w:t>ется сделать – это получить хэш-</w:t>
      </w:r>
      <w:r w:rsidR="00B87A7F" w:rsidRPr="00B87A7F">
        <w:rPr>
          <w:b/>
          <w:sz w:val="24"/>
          <w:szCs w:val="24"/>
          <w:lang w:val="ru-RU" w:eastAsia="ru-RU"/>
        </w:rPr>
        <w:t>значение для ключа кластера</w:t>
      </w:r>
      <w:r w:rsidR="00CC1235">
        <w:rPr>
          <w:b/>
          <w:sz w:val="24"/>
          <w:szCs w:val="24"/>
          <w:lang w:val="ru-RU" w:eastAsia="ru-RU"/>
        </w:rPr>
        <w:t xml:space="preserve"> - строки</w:t>
      </w:r>
      <w:r w:rsidR="00B87A7F" w:rsidRPr="00B87A7F">
        <w:rPr>
          <w:b/>
          <w:sz w:val="24"/>
          <w:szCs w:val="24"/>
          <w:lang w:val="ru-RU" w:eastAsia="ru-RU"/>
        </w:rPr>
        <w:t xml:space="preserve">, так что единственная операция ввода-вывода выдаст данные нужной строки и обеспечит более </w:t>
      </w:r>
      <w:r w:rsidR="00B87A7F">
        <w:rPr>
          <w:b/>
          <w:sz w:val="24"/>
          <w:szCs w:val="24"/>
          <w:lang w:val="ru-RU" w:eastAsia="ru-RU"/>
        </w:rPr>
        <w:t>эффективную производительность.</w:t>
      </w:r>
    </w:p>
    <w:p w:rsidR="000C6060" w:rsidRDefault="000C6060">
      <w:pPr>
        <w:widowControl/>
        <w:spacing w:line="240" w:lineRule="auto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b/>
          <w:sz w:val="24"/>
          <w:szCs w:val="24"/>
          <w:lang w:val="ru-RU" w:eastAsia="ru-RU"/>
        </w:rPr>
        <w:br w:type="page"/>
      </w:r>
    </w:p>
    <w:p w:rsidR="00C30EF0" w:rsidRDefault="00C30EF0" w:rsidP="00C30EF0">
      <w:pPr>
        <w:pStyle w:val="Heading1"/>
      </w:pPr>
      <w:bookmarkStart w:id="47" w:name="_Toc497410712"/>
      <w:r>
        <w:lastRenderedPageBreak/>
        <w:t>Row Migration*</w:t>
      </w:r>
      <w:bookmarkEnd w:id="47"/>
    </w:p>
    <w:p w:rsidR="00C30EF0" w:rsidRDefault="00C30EF0" w:rsidP="00C30EF0">
      <w:pPr>
        <w:pStyle w:val="Heading2"/>
      </w:pPr>
      <w:bookmarkStart w:id="48" w:name="_Toc497410713"/>
      <w:r>
        <w:t>Task</w:t>
      </w:r>
      <w:r w:rsidR="00347866">
        <w:t xml:space="preserve"> results</w:t>
      </w:r>
      <w:bookmarkEnd w:id="48"/>
    </w:p>
    <w:p w:rsidR="00347866" w:rsidRDefault="00347866" w:rsidP="00C30EF0">
      <w:pPr>
        <w:pStyle w:val="BodyText"/>
      </w:pPr>
      <w:r>
        <w:t>Row migration.</w:t>
      </w:r>
    </w:p>
    <w:p w:rsidR="00347866" w:rsidRP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 w:rsidRPr="00141840"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Миграция означает, что вся строка будет двигаться, и мы просто оставим </w:t>
      </w:r>
      <w:r>
        <w:rPr>
          <w:rFonts w:ascii="Courier New" w:hAnsi="Courier New"/>
          <w:b/>
          <w:noProof/>
          <w:sz w:val="24"/>
          <w:szCs w:val="24"/>
          <w:lang w:eastAsia="ru-RU"/>
        </w:rPr>
        <w:t>rowid</w:t>
      </w:r>
      <w:r w:rsidRPr="00141840">
        <w:rPr>
          <w:rFonts w:ascii="Courier New" w:hAnsi="Courier New"/>
          <w:b/>
          <w:noProof/>
          <w:sz w:val="24"/>
          <w:szCs w:val="24"/>
          <w:lang w:val="ru-RU" w:eastAsia="ru-RU"/>
        </w:rPr>
        <w:t>.</w:t>
      </w:r>
    </w:p>
    <w:p w:rsid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3F9ECD8F" wp14:editId="7F32F646">
            <wp:extent cx="2828925" cy="16002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6D6ACDC8" wp14:editId="3D6D28D5">
            <wp:extent cx="3571875" cy="7334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2103A636" wp14:editId="3663805F">
            <wp:extent cx="4848225" cy="19812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22B2EDFE" wp14:editId="336E3BFB">
            <wp:extent cx="3905250" cy="2362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40" w:rsidRP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 w:rsidRPr="00141840">
        <w:rPr>
          <w:rFonts w:ascii="Courier New" w:hAnsi="Courier New"/>
          <w:b/>
          <w:noProof/>
          <w:sz w:val="24"/>
          <w:szCs w:val="24"/>
          <w:lang w:val="ru-RU" w:eastAsia="ru-RU"/>
        </w:rPr>
        <w:t>Ноль показывает, что все значения SELECT находятся в одном DATA BLOCK и ему не пришлось перемещаться.</w:t>
      </w:r>
    </w:p>
    <w:p w:rsid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69D9B60" wp14:editId="5FCC756E">
            <wp:extent cx="5229225" cy="35242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666AD813" wp14:editId="46902C86">
            <wp:extent cx="4800600" cy="16668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70DA16F6" wp14:editId="6748873C">
            <wp:extent cx="3867150" cy="17145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40" w:rsidRPr="00995BB4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</w:p>
    <w:p w:rsidR="00995BB4" w:rsidRPr="00141840" w:rsidRDefault="00995BB4" w:rsidP="00995BB4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rFonts w:ascii="Courier New" w:hAnsi="Courier New"/>
          <w:b/>
          <w:noProof/>
          <w:sz w:val="24"/>
          <w:szCs w:val="24"/>
          <w:lang w:val="ru-RU" w:eastAsia="ru-RU"/>
        </w:rPr>
        <w:lastRenderedPageBreak/>
        <w:t xml:space="preserve">Когда мы обновили данные, то добавили значения в а, b и </w:t>
      </w:r>
      <w:r>
        <w:rPr>
          <w:rFonts w:ascii="Courier New" w:hAnsi="Courier New"/>
          <w:b/>
          <w:noProof/>
          <w:sz w:val="24"/>
          <w:szCs w:val="24"/>
          <w:lang w:eastAsia="ru-RU"/>
        </w:rPr>
        <w:t>c</w:t>
      </w:r>
      <w:r w:rsidRPr="00995BB4"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.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Мы</w:t>
      </w:r>
      <w:r w:rsidRPr="00995BB4"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 сначала обновили строку 3. Он не должен был мигрировать, но он заполнил блок 1. Затем мы обновили строку 2. Он пер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еместился в блок 2 со строкой 3</w:t>
      </w:r>
      <w:r w:rsidRPr="00995BB4"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. Затем мы обновили строку 1, она перенесена в блок 3. Мы перенесли строки 2 и 1, оставив 3, где она была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изначально</w:t>
      </w:r>
      <w:r w:rsidRPr="00995BB4">
        <w:rPr>
          <w:rFonts w:ascii="Courier New" w:hAnsi="Courier New"/>
          <w:b/>
          <w:noProof/>
          <w:sz w:val="24"/>
          <w:szCs w:val="24"/>
          <w:lang w:val="ru-RU" w:eastAsia="ru-RU"/>
        </w:rPr>
        <w:t>.</w:t>
      </w:r>
      <w:r w:rsidR="00977ECC"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 Но из-за того, что поиск осуществлен по диапазону индексон, он проигнорировал указатель строки и не увидел миграцию.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 </w:t>
      </w:r>
    </w:p>
    <w:p w:rsidR="00995BB4" w:rsidRDefault="00995BB4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</w:p>
    <w:p w:rsidR="00141840" w:rsidRDefault="00141840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4EC1EA26" wp14:editId="46FCCAD2">
            <wp:extent cx="3028950" cy="9906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40" w:rsidRDefault="00995BB4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44BE0149" wp14:editId="484416E0">
            <wp:extent cx="3914775" cy="16573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B4" w:rsidRDefault="00977ECC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Если мы проверим перемещение только третьей строки, то миграции снова не увидим, поскольку строка осталась в первом блоке. </w:t>
      </w:r>
    </w:p>
    <w:p w:rsidR="00995BB4" w:rsidRDefault="00995BB4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13183F80" wp14:editId="3ED5083D">
            <wp:extent cx="3486150" cy="14192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BB4" w:rsidRDefault="00995BB4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0DB69BA6" wp14:editId="481E058C">
            <wp:extent cx="3886200" cy="16383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CC" w:rsidRDefault="00977ECC" w:rsidP="00977ECC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rFonts w:ascii="Courier New" w:hAnsi="Courier New"/>
          <w:b/>
          <w:noProof/>
          <w:sz w:val="24"/>
          <w:szCs w:val="24"/>
          <w:lang w:val="ru-RU" w:eastAsia="ru-RU"/>
        </w:rPr>
        <w:lastRenderedPageBreak/>
        <w:t xml:space="preserve">Если мы проверим перемещение только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первой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 строки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, то миграцию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теперь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 увидим, поскольку строка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переместилась в третий блок и поиск прошел по конкретному </w:t>
      </w:r>
      <w:r>
        <w:rPr>
          <w:rFonts w:ascii="Courier New" w:hAnsi="Courier New"/>
          <w:b/>
          <w:noProof/>
          <w:sz w:val="24"/>
          <w:szCs w:val="24"/>
          <w:lang w:eastAsia="ru-RU"/>
        </w:rPr>
        <w:t>ROWID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. </w:t>
      </w:r>
    </w:p>
    <w:p w:rsidR="00995BB4" w:rsidRPr="00141840" w:rsidRDefault="00995BB4" w:rsidP="00C30EF0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</w:p>
    <w:p w:rsidR="00C30EF0" w:rsidRDefault="00347866" w:rsidP="007C38B2">
      <w:pPr>
        <w:pStyle w:val="BodyText"/>
      </w:pPr>
      <w:r>
        <w:t>Row chaining.</w:t>
      </w:r>
    </w:p>
    <w:p w:rsidR="00347866" w:rsidRDefault="00176DB5" w:rsidP="007C38B2">
      <w:pPr>
        <w:pStyle w:val="BodyText"/>
      </w:pPr>
      <w:r>
        <w:rPr>
          <w:noProof/>
        </w:rPr>
        <w:drawing>
          <wp:inline distT="0" distB="0" distL="0" distR="0" wp14:anchorId="4AFF2833" wp14:editId="177551F1">
            <wp:extent cx="4552950" cy="9144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B5" w:rsidRPr="00176DB5" w:rsidRDefault="00176DB5" w:rsidP="007C38B2">
      <w:pPr>
        <w:pStyle w:val="BodyText"/>
        <w:rPr>
          <w:lang w:val="ru-RU"/>
        </w:rPr>
      </w:pP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Теперь третья строка не должна помещаться в первый блок, поскольку добавилось еще два значения для ранее нулевых ячеек.</w:t>
      </w:r>
    </w:p>
    <w:p w:rsidR="00176DB5" w:rsidRDefault="00176DB5" w:rsidP="007C38B2">
      <w:pPr>
        <w:pStyle w:val="BodyText"/>
      </w:pPr>
      <w:r>
        <w:rPr>
          <w:noProof/>
        </w:rPr>
        <w:drawing>
          <wp:inline distT="0" distB="0" distL="0" distR="0" wp14:anchorId="256CB939" wp14:editId="4AABF8CF">
            <wp:extent cx="3638550" cy="12573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B5" w:rsidRDefault="00176DB5" w:rsidP="007C38B2">
      <w:pPr>
        <w:pStyle w:val="BodyText"/>
      </w:pPr>
      <w:r>
        <w:rPr>
          <w:noProof/>
        </w:rPr>
        <w:drawing>
          <wp:inline distT="0" distB="0" distL="0" distR="0" wp14:anchorId="2E2B63BC" wp14:editId="4EC19427">
            <wp:extent cx="3848100" cy="17049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B5" w:rsidRPr="00176DB5" w:rsidRDefault="00176DB5" w:rsidP="00176DB5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 w:rsidRPr="00176DB5"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Теперь мы достали значения x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и а из третьей строки. Можно увидеть, что перемещения не произшло, поскольку эти два значения остались в первом блоке.</w:t>
      </w:r>
    </w:p>
    <w:p w:rsidR="00176DB5" w:rsidRDefault="00D3198D" w:rsidP="007C38B2">
      <w:pPr>
        <w:pStyle w:val="BodyText"/>
        <w:rPr>
          <w:lang w:val="ru-RU"/>
        </w:rPr>
      </w:pPr>
      <w:r>
        <w:rPr>
          <w:noProof/>
        </w:rPr>
        <w:drawing>
          <wp:inline distT="0" distB="0" distL="0" distR="0" wp14:anchorId="18DD5147" wp14:editId="443E0F08">
            <wp:extent cx="3371850" cy="10477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8D" w:rsidRDefault="00D3198D" w:rsidP="007C38B2">
      <w:pPr>
        <w:pStyle w:val="BodyText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34E2BEB" wp14:editId="023724CB">
            <wp:extent cx="3629025" cy="18097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8D" w:rsidRDefault="00D3198D" w:rsidP="00D3198D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 w:rsidRPr="00176DB5"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Теперь мы достали значения x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и а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, е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 из третьей строки.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Можно увидеть, что перемещение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произшло, поскольку 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е уже не поместилось в первый блок, а переместилось в четвертый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.</w:t>
      </w:r>
    </w:p>
    <w:p w:rsidR="00D3198D" w:rsidRDefault="00D3198D" w:rsidP="00D3198D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</w:p>
    <w:p w:rsidR="00D3198D" w:rsidRDefault="00D3198D" w:rsidP="00D3198D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noProof/>
        </w:rPr>
        <w:drawing>
          <wp:inline distT="0" distB="0" distL="0" distR="0" wp14:anchorId="42B47106" wp14:editId="77F44F38">
            <wp:extent cx="4848225" cy="16573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98D" w:rsidRPr="005155DF" w:rsidRDefault="005155DF" w:rsidP="00D3198D">
      <w:pPr>
        <w:pStyle w:val="BodyText"/>
        <w:rPr>
          <w:rFonts w:ascii="Courier New" w:hAnsi="Courier New"/>
          <w:b/>
          <w:noProof/>
          <w:sz w:val="24"/>
          <w:szCs w:val="24"/>
          <w:lang w:val="ru-RU" w:eastAsia="ru-RU"/>
        </w:rPr>
      </w:pP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То есть третья строка слишком велика для первого блока из-за ячеек </w:t>
      </w:r>
      <w:r>
        <w:rPr>
          <w:rFonts w:ascii="Courier New" w:hAnsi="Courier New"/>
          <w:b/>
          <w:noProof/>
          <w:sz w:val="24"/>
          <w:szCs w:val="24"/>
          <w:lang w:eastAsia="ru-RU"/>
        </w:rPr>
        <w:t>d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 и</w:t>
      </w:r>
      <w:r w:rsidRPr="005155DF">
        <w:rPr>
          <w:rFonts w:ascii="Courier New" w:hAnsi="Courier New"/>
          <w:b/>
          <w:noProof/>
          <w:sz w:val="24"/>
          <w:szCs w:val="24"/>
          <w:lang w:val="ru-RU" w:eastAsia="ru-RU"/>
        </w:rPr>
        <w:t xml:space="preserve"> </w:t>
      </w:r>
      <w:r>
        <w:rPr>
          <w:rFonts w:ascii="Courier New" w:hAnsi="Courier New"/>
          <w:b/>
          <w:noProof/>
          <w:sz w:val="24"/>
          <w:szCs w:val="24"/>
          <w:lang w:eastAsia="ru-RU"/>
        </w:rPr>
        <w:t>e</w:t>
      </w:r>
      <w:r>
        <w:rPr>
          <w:rFonts w:ascii="Courier New" w:hAnsi="Courier New"/>
          <w:b/>
          <w:noProof/>
          <w:sz w:val="24"/>
          <w:szCs w:val="24"/>
          <w:lang w:val="ru-RU" w:eastAsia="ru-RU"/>
        </w:rPr>
        <w:t>, поэтому она разбилась на цепочки по разным блокам, а не мигрировала полностью.</w:t>
      </w:r>
      <w:bookmarkStart w:id="49" w:name="_GoBack"/>
      <w:bookmarkEnd w:id="49"/>
    </w:p>
    <w:p w:rsidR="00D3198D" w:rsidRPr="00176DB5" w:rsidRDefault="00D3198D" w:rsidP="007C38B2">
      <w:pPr>
        <w:pStyle w:val="BodyText"/>
        <w:rPr>
          <w:lang w:val="ru-RU"/>
        </w:rPr>
      </w:pPr>
    </w:p>
    <w:sectPr w:rsidR="00D3198D" w:rsidRPr="00176DB5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D13" w:rsidRDefault="00571D13">
      <w:r>
        <w:separator/>
      </w:r>
    </w:p>
  </w:endnote>
  <w:endnote w:type="continuationSeparator" w:id="0">
    <w:p w:rsidR="00571D13" w:rsidRDefault="00571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eSansMonoCondensed-Plain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9EC" w:rsidRDefault="004E39EC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4E39EC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4E39EC" w:rsidRPr="003D1F28" w:rsidRDefault="004E39EC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4E39EC" w:rsidRPr="003D1F28" w:rsidRDefault="004E39EC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2016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4E39EC" w:rsidRPr="002F5D7B" w:rsidRDefault="004E39EC" w:rsidP="006A77BC">
          <w:pPr>
            <w:jc w:val="right"/>
          </w:pPr>
          <w:r w:rsidRPr="002F5D7B">
            <w:t xml:space="preserve">Page: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5155DF">
            <w:rPr>
              <w:noProof/>
            </w:rPr>
            <w:t>35</w:t>
          </w:r>
          <w:r>
            <w:rPr>
              <w:noProof/>
            </w:rPr>
            <w:fldChar w:fldCharType="end"/>
          </w:r>
          <w:r w:rsidRPr="002F5D7B">
            <w:t>/</w:t>
          </w:r>
          <w:fldSimple w:instr=" NUMPAGES ">
            <w:r w:rsidR="005155DF">
              <w:rPr>
                <w:noProof/>
              </w:rPr>
              <w:t>35</w:t>
            </w:r>
          </w:fldSimple>
        </w:p>
      </w:tc>
    </w:tr>
  </w:tbl>
  <w:p w:rsidR="004E39EC" w:rsidRDefault="004E39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94"/>
      <w:gridCol w:w="4094"/>
      <w:gridCol w:w="1877"/>
    </w:tblGrid>
    <w:tr w:rsidR="004E39EC" w:rsidRPr="002F5D7B" w:rsidTr="00F06C91">
      <w:trPr>
        <w:trHeight w:val="350"/>
      </w:trPr>
      <w:tc>
        <w:tcPr>
          <w:tcW w:w="4094" w:type="dxa"/>
          <w:tcBorders>
            <w:top w:val="single" w:sz="4" w:space="0" w:color="auto"/>
          </w:tcBorders>
          <w:vAlign w:val="center"/>
        </w:tcPr>
        <w:p w:rsidR="004E39EC" w:rsidRPr="003D1F28" w:rsidRDefault="004E39EC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4E39EC" w:rsidRPr="003D1F28" w:rsidRDefault="004E39EC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>
            <w:rPr>
              <w:noProof/>
              <w:sz w:val="16"/>
            </w:rPr>
            <w:t>2016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4E39EC" w:rsidRPr="002F5D7B" w:rsidRDefault="004E39EC" w:rsidP="005A2132">
          <w:pPr>
            <w:jc w:val="right"/>
          </w:pPr>
          <w:r w:rsidRPr="002F5D7B">
            <w:t xml:space="preserve">Page: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5155DF">
            <w:rPr>
              <w:noProof/>
            </w:rPr>
            <w:t>1</w:t>
          </w:r>
          <w:r>
            <w:rPr>
              <w:noProof/>
            </w:rPr>
            <w:fldChar w:fldCharType="end"/>
          </w:r>
          <w:r w:rsidRPr="002F5D7B">
            <w:t>/</w:t>
          </w:r>
          <w:fldSimple w:instr=" NUMPAGES ">
            <w:r w:rsidR="005155DF">
              <w:rPr>
                <w:noProof/>
              </w:rPr>
              <w:t>35</w:t>
            </w:r>
          </w:fldSimple>
        </w:p>
      </w:tc>
    </w:tr>
  </w:tbl>
  <w:p w:rsidR="004E39EC" w:rsidRPr="0072682A" w:rsidRDefault="004E39EC" w:rsidP="00726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D13" w:rsidRDefault="00571D13">
      <w:r>
        <w:separator/>
      </w:r>
    </w:p>
  </w:footnote>
  <w:footnote w:type="continuationSeparator" w:id="0">
    <w:p w:rsidR="00571D13" w:rsidRDefault="00571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E39EC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E39EC" w:rsidRDefault="004E39EC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fldSimple w:instr=" TITLE  \* MERGEFORMAT ">
            <w:r w:rsidRPr="007C38B2">
              <w:rPr>
                <w:b/>
              </w:rPr>
              <w:t>MTN.BI.07</w:t>
            </w:r>
            <w:r>
              <w:t xml:space="preserve"> Oracle Relational Structures</w:t>
            </w:r>
          </w:fldSimple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E39EC" w:rsidRDefault="004E39EC" w:rsidP="00B23CF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Pr="007C38B2">
              <w:rPr>
                <w:b/>
              </w:rPr>
              <w:t>Confidential</w:t>
            </w:r>
          </w:fldSimple>
        </w:p>
      </w:tc>
    </w:tr>
    <w:tr w:rsidR="004E39EC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E39EC" w:rsidRPr="00932D17" w:rsidRDefault="004E39EC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E39EC" w:rsidRPr="00932D17" w:rsidRDefault="004E39EC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E39EC" w:rsidRPr="00D639FE" w:rsidRDefault="004E39EC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17-Feb-2016 09:31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4E39EC" w:rsidRPr="008D4230" w:rsidRDefault="004E39EC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E39EC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E39EC" w:rsidRDefault="004E39EC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fldSimple w:instr=" TITLE  \* MERGEFORMAT ">
            <w:r w:rsidRPr="007C38B2">
              <w:rPr>
                <w:b/>
              </w:rPr>
              <w:t xml:space="preserve">MTN.BI.07 </w:t>
            </w:r>
            <w:r>
              <w:t>Oracle Relational Structures</w:t>
            </w:r>
          </w:fldSimple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E39EC" w:rsidRDefault="004E39EC" w:rsidP="00A34D2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Pr="007C38B2">
              <w:rPr>
                <w:b/>
              </w:rPr>
              <w:t>Confidential</w:t>
            </w:r>
          </w:fldSimple>
        </w:p>
      </w:tc>
    </w:tr>
    <w:tr w:rsidR="004E39EC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E39EC" w:rsidRPr="00932D17" w:rsidRDefault="004E39EC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E39EC" w:rsidRPr="00932D17" w:rsidRDefault="004E39EC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E39EC" w:rsidRPr="00D639FE" w:rsidRDefault="004E39EC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17-Feb-2016 09:31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4E39EC" w:rsidRPr="008D4230" w:rsidRDefault="004E39EC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8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8"/>
  </w:num>
  <w:num w:numId="6">
    <w:abstractNumId w:val="13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1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F46D2"/>
    <w:rsid w:val="00012522"/>
    <w:rsid w:val="00081508"/>
    <w:rsid w:val="000A381C"/>
    <w:rsid w:val="000A6040"/>
    <w:rsid w:val="000C39C6"/>
    <w:rsid w:val="000C6060"/>
    <w:rsid w:val="000D22DF"/>
    <w:rsid w:val="000D4695"/>
    <w:rsid w:val="000E0D62"/>
    <w:rsid w:val="000E5733"/>
    <w:rsid w:val="000E676F"/>
    <w:rsid w:val="000E68BD"/>
    <w:rsid w:val="000F2774"/>
    <w:rsid w:val="000F46D2"/>
    <w:rsid w:val="00114D08"/>
    <w:rsid w:val="001170A0"/>
    <w:rsid w:val="00130569"/>
    <w:rsid w:val="00131A1C"/>
    <w:rsid w:val="00131E4A"/>
    <w:rsid w:val="0013371B"/>
    <w:rsid w:val="001355C3"/>
    <w:rsid w:val="00141840"/>
    <w:rsid w:val="001663DD"/>
    <w:rsid w:val="00171785"/>
    <w:rsid w:val="00173FBC"/>
    <w:rsid w:val="00176DB5"/>
    <w:rsid w:val="001B6B1E"/>
    <w:rsid w:val="001D47B8"/>
    <w:rsid w:val="001F46C3"/>
    <w:rsid w:val="002154C4"/>
    <w:rsid w:val="00222DC3"/>
    <w:rsid w:val="00223706"/>
    <w:rsid w:val="00235712"/>
    <w:rsid w:val="00260465"/>
    <w:rsid w:val="0026493F"/>
    <w:rsid w:val="0027273F"/>
    <w:rsid w:val="00276374"/>
    <w:rsid w:val="00286611"/>
    <w:rsid w:val="002A713E"/>
    <w:rsid w:val="002F5D7B"/>
    <w:rsid w:val="00331A15"/>
    <w:rsid w:val="0033495D"/>
    <w:rsid w:val="003438DB"/>
    <w:rsid w:val="00343A41"/>
    <w:rsid w:val="00347866"/>
    <w:rsid w:val="003609E8"/>
    <w:rsid w:val="0036324C"/>
    <w:rsid w:val="00383ABB"/>
    <w:rsid w:val="00386A51"/>
    <w:rsid w:val="0038754C"/>
    <w:rsid w:val="003912AB"/>
    <w:rsid w:val="00394781"/>
    <w:rsid w:val="00395DC5"/>
    <w:rsid w:val="003B0471"/>
    <w:rsid w:val="003C425E"/>
    <w:rsid w:val="003D1F28"/>
    <w:rsid w:val="003E41E7"/>
    <w:rsid w:val="003E5210"/>
    <w:rsid w:val="003F7F40"/>
    <w:rsid w:val="00400831"/>
    <w:rsid w:val="004044FD"/>
    <w:rsid w:val="0040455E"/>
    <w:rsid w:val="00410D49"/>
    <w:rsid w:val="00432D54"/>
    <w:rsid w:val="00434841"/>
    <w:rsid w:val="004A49EF"/>
    <w:rsid w:val="004B4D2A"/>
    <w:rsid w:val="004C2F82"/>
    <w:rsid w:val="004D29BE"/>
    <w:rsid w:val="004E0FB3"/>
    <w:rsid w:val="004E22A3"/>
    <w:rsid w:val="004E39EC"/>
    <w:rsid w:val="004F6EC8"/>
    <w:rsid w:val="005155DF"/>
    <w:rsid w:val="0052662C"/>
    <w:rsid w:val="005400E3"/>
    <w:rsid w:val="00557725"/>
    <w:rsid w:val="0057115C"/>
    <w:rsid w:val="00571D13"/>
    <w:rsid w:val="005731ED"/>
    <w:rsid w:val="005732B5"/>
    <w:rsid w:val="00593E6E"/>
    <w:rsid w:val="005A2132"/>
    <w:rsid w:val="005C0966"/>
    <w:rsid w:val="005D2685"/>
    <w:rsid w:val="005D79F4"/>
    <w:rsid w:val="005E56AF"/>
    <w:rsid w:val="0060532A"/>
    <w:rsid w:val="0061050A"/>
    <w:rsid w:val="00617320"/>
    <w:rsid w:val="0065035F"/>
    <w:rsid w:val="00676B29"/>
    <w:rsid w:val="0068062E"/>
    <w:rsid w:val="00686BAB"/>
    <w:rsid w:val="0068757C"/>
    <w:rsid w:val="006A77BC"/>
    <w:rsid w:val="006C5085"/>
    <w:rsid w:val="006D5D58"/>
    <w:rsid w:val="006E75DB"/>
    <w:rsid w:val="006F37C1"/>
    <w:rsid w:val="007026A8"/>
    <w:rsid w:val="007124C3"/>
    <w:rsid w:val="0072682A"/>
    <w:rsid w:val="00750BDF"/>
    <w:rsid w:val="0075737B"/>
    <w:rsid w:val="0077510E"/>
    <w:rsid w:val="00790075"/>
    <w:rsid w:val="007A740E"/>
    <w:rsid w:val="007B3D5F"/>
    <w:rsid w:val="007C38B2"/>
    <w:rsid w:val="007E521A"/>
    <w:rsid w:val="007F026A"/>
    <w:rsid w:val="00820129"/>
    <w:rsid w:val="008237F4"/>
    <w:rsid w:val="00827DE8"/>
    <w:rsid w:val="00843428"/>
    <w:rsid w:val="008450FB"/>
    <w:rsid w:val="00851356"/>
    <w:rsid w:val="00863F64"/>
    <w:rsid w:val="00871727"/>
    <w:rsid w:val="008A16D2"/>
    <w:rsid w:val="008A31BA"/>
    <w:rsid w:val="008B3B7F"/>
    <w:rsid w:val="008D4230"/>
    <w:rsid w:val="008D4768"/>
    <w:rsid w:val="008D7C03"/>
    <w:rsid w:val="008E5E15"/>
    <w:rsid w:val="00932D17"/>
    <w:rsid w:val="00964F64"/>
    <w:rsid w:val="00977ECC"/>
    <w:rsid w:val="00985189"/>
    <w:rsid w:val="00995BB4"/>
    <w:rsid w:val="009B302B"/>
    <w:rsid w:val="009C3E07"/>
    <w:rsid w:val="00A15AE1"/>
    <w:rsid w:val="00A32475"/>
    <w:rsid w:val="00A347A5"/>
    <w:rsid w:val="00A34D25"/>
    <w:rsid w:val="00A37131"/>
    <w:rsid w:val="00A530F0"/>
    <w:rsid w:val="00A622A2"/>
    <w:rsid w:val="00A667E6"/>
    <w:rsid w:val="00A83F89"/>
    <w:rsid w:val="00A9495A"/>
    <w:rsid w:val="00AC5A33"/>
    <w:rsid w:val="00AD5D01"/>
    <w:rsid w:val="00AF72D5"/>
    <w:rsid w:val="00B106B0"/>
    <w:rsid w:val="00B139F6"/>
    <w:rsid w:val="00B215BA"/>
    <w:rsid w:val="00B23CF5"/>
    <w:rsid w:val="00B2599C"/>
    <w:rsid w:val="00B267E5"/>
    <w:rsid w:val="00B42606"/>
    <w:rsid w:val="00B43774"/>
    <w:rsid w:val="00B6507C"/>
    <w:rsid w:val="00B70104"/>
    <w:rsid w:val="00B76439"/>
    <w:rsid w:val="00B81A83"/>
    <w:rsid w:val="00B839E0"/>
    <w:rsid w:val="00B87A7F"/>
    <w:rsid w:val="00BB0780"/>
    <w:rsid w:val="00BE1AED"/>
    <w:rsid w:val="00BE4191"/>
    <w:rsid w:val="00BE7F18"/>
    <w:rsid w:val="00C03F50"/>
    <w:rsid w:val="00C04907"/>
    <w:rsid w:val="00C21975"/>
    <w:rsid w:val="00C30EF0"/>
    <w:rsid w:val="00C3363B"/>
    <w:rsid w:val="00C63011"/>
    <w:rsid w:val="00C631A6"/>
    <w:rsid w:val="00C70F22"/>
    <w:rsid w:val="00C90F18"/>
    <w:rsid w:val="00C90FDA"/>
    <w:rsid w:val="00C922B5"/>
    <w:rsid w:val="00C93840"/>
    <w:rsid w:val="00CA2A71"/>
    <w:rsid w:val="00CB16E7"/>
    <w:rsid w:val="00CB666C"/>
    <w:rsid w:val="00CC1235"/>
    <w:rsid w:val="00D3198D"/>
    <w:rsid w:val="00D454F0"/>
    <w:rsid w:val="00D61ABA"/>
    <w:rsid w:val="00D639FE"/>
    <w:rsid w:val="00D7382C"/>
    <w:rsid w:val="00D73FBA"/>
    <w:rsid w:val="00D809D2"/>
    <w:rsid w:val="00D86536"/>
    <w:rsid w:val="00DB1002"/>
    <w:rsid w:val="00DE4E52"/>
    <w:rsid w:val="00E05523"/>
    <w:rsid w:val="00E44576"/>
    <w:rsid w:val="00E74234"/>
    <w:rsid w:val="00E8459E"/>
    <w:rsid w:val="00E903AC"/>
    <w:rsid w:val="00EC462D"/>
    <w:rsid w:val="00EE5CC2"/>
    <w:rsid w:val="00F00698"/>
    <w:rsid w:val="00F05524"/>
    <w:rsid w:val="00F06C91"/>
    <w:rsid w:val="00F26FE7"/>
    <w:rsid w:val="00F4264F"/>
    <w:rsid w:val="00F53D03"/>
    <w:rsid w:val="00F6260A"/>
    <w:rsid w:val="00F633D7"/>
    <w:rsid w:val="00F9679B"/>
    <w:rsid w:val="00FE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8C8A7A1"/>
  <w15:docId w15:val="{A1172F09-5C5F-4AF3-956C-69F62F36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link w:val="Heading1"/>
    <w:rsid w:val="007C38B2"/>
    <w:rPr>
      <w:rFonts w:ascii="Arial" w:hAnsi="Arial"/>
      <w:b/>
      <w:sz w:val="24"/>
    </w:rPr>
  </w:style>
  <w:style w:type="character" w:customStyle="1" w:styleId="Heading2Char">
    <w:name w:val="Heading 2 Char"/>
    <w:link w:val="Heading2"/>
    <w:rsid w:val="007C38B2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header" Target="header1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Code.0X.xxx_doc_my.dotx</Template>
  <TotalTime>648</TotalTime>
  <Pages>35</Pages>
  <Words>2237</Words>
  <Characters>12756</Characters>
  <Application>Microsoft Office Word</Application>
  <DocSecurity>0</DocSecurity>
  <Lines>106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MTN.BI.07 Oracle Relational Structures</vt:lpstr>
      <vt:lpstr>&lt;code&gt;&lt;Title&gt;</vt:lpstr>
    </vt:vector>
  </TitlesOfParts>
  <Company>EPAM Systems, RD Dep.</Company>
  <LinksUpToDate>false</LinksUpToDate>
  <CharactersWithSpaces>14964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MTN.BI.07 Oracle Relational Structures</dc:title>
  <dc:subject>Resource Department Dep.</dc:subject>
  <dc:creator>Elias</dc:creator>
  <cp:lastModifiedBy>Valeryia Lupanava</cp:lastModifiedBy>
  <cp:revision>36</cp:revision>
  <cp:lastPrinted>2005-01-28T11:27:00Z</cp:lastPrinted>
  <dcterms:created xsi:type="dcterms:W3CDTF">2014-03-22T18:41:00Z</dcterms:created>
  <dcterms:modified xsi:type="dcterms:W3CDTF">2017-11-02T16:37:00Z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